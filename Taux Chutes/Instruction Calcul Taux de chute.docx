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D44" w:rsidRDefault="00A36D44" w:rsidP="0080177D">
      <w:pPr>
        <w:jc w:val="center"/>
        <w:rPr>
          <w:rFonts w:ascii="Arial" w:hAnsi="Arial" w:cs="Arial"/>
          <w:sz w:val="16"/>
        </w:rPr>
      </w:pPr>
      <w:bookmarkStart w:id="0" w:name="OLE_LINK1"/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4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l="100000" t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41" w:rsidRPr="005D4BAD" w:rsidRDefault="00E0364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OBJET</w:t>
                            </w:r>
                          </w:p>
                          <w:p w:rsidR="00E03641" w:rsidRPr="005D4BAD" w:rsidRDefault="00E03641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E03641" w:rsidRPr="005D4BAD" w:rsidRDefault="00E03641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Cette instruction décrit la méthode d’utilisation du fichier Excel permettant de calculer le taux de chute de pièce élémentaire (Disque, Plaque, Triangle Rectangle, Triangle Isocèle)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4" o:spid="_x0000_s1026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" fillcolor="#b2b2b2" stroked="f">
                <v:fill color2="#009" rotate="t" focusposition="1,1" focussize="" focus="100%" type="gradientRadial">
                  <o:fill v:ext="view" type="gradientCenter"/>
                </v:fill>
                <v:textbox>
                  <w:txbxContent>
                    <w:p w:rsidR="00E03641" w:rsidRPr="005D4BAD" w:rsidRDefault="00E03641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OBJET</w:t>
                      </w:r>
                    </w:p>
                    <w:p w:rsidR="00E03641" w:rsidRPr="005D4BAD" w:rsidRDefault="00E03641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E03641" w:rsidRPr="005D4BAD" w:rsidRDefault="00E03641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Cette instruction décrit la méthode d’utilisation du fichier Excel permettant de calculer le taux de chute de pièce élémentaire (Disque, Plaque, Triangle Rectangle, Triangle Isocèle)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080E6F">
        <w:rPr>
          <w:rFonts w:ascii="Arial" w:hAnsi="Arial" w:cs="Arial"/>
          <w:sz w:val="16"/>
        </w:rPr>
        <w:tab/>
      </w:r>
      <w:r>
        <w:rPr>
          <w:rFonts w:ascii="Arial" w:hAnsi="Arial" w:cs="Arial"/>
          <w:noProof/>
          <w:color w:val="FFFFFF"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3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641" w:rsidRPr="005D4BAD" w:rsidRDefault="00E03641" w:rsidP="00080E6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DIFFUSION</w:t>
                            </w:r>
                          </w:p>
                          <w:p w:rsidR="00E03641" w:rsidRPr="005D4BAD" w:rsidRDefault="00E03641" w:rsidP="00080E6F">
                            <w:pPr>
                              <w:rPr>
                                <w:rFonts w:ascii="Calibri" w:hAnsi="Calibri" w:cs="Arial"/>
                                <w:color w:val="FFFFFF"/>
                              </w:rPr>
                            </w:pPr>
                          </w:p>
                          <w:p w:rsidR="00E03641" w:rsidRPr="005D4BAD" w:rsidRDefault="00E03641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Service Commercial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6" o:spid="_x0000_s1027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" fillcolor="#b2b2b2" stroked="f">
                <v:fill color2="#009" rotate="t" focusposition=",1" focussize="" focus="100%" type="gradientRadial">
                  <o:fill v:ext="view" type="gradientCenter"/>
                </v:fill>
                <v:textbox>
                  <w:txbxContent>
                    <w:p w:rsidR="00E03641" w:rsidRPr="005D4BAD" w:rsidRDefault="00E03641" w:rsidP="00080E6F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DIFFUSION</w:t>
                      </w:r>
                    </w:p>
                    <w:p w:rsidR="00E03641" w:rsidRPr="005D4BAD" w:rsidRDefault="00E03641" w:rsidP="00080E6F">
                      <w:pPr>
                        <w:rPr>
                          <w:rFonts w:ascii="Calibri" w:hAnsi="Calibri" w:cs="Arial"/>
                          <w:color w:val="FFFFFF"/>
                        </w:rPr>
                      </w:pPr>
                    </w:p>
                    <w:p w:rsidR="00E03641" w:rsidRPr="005D4BAD" w:rsidRDefault="00E03641">
                      <w:pPr>
                        <w:rPr>
                          <w:rFonts w:ascii="Calibri" w:hAnsi="Calibri"/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Service Commercial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2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E03641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Description des changements</w:t>
                                  </w:r>
                                </w:p>
                              </w:tc>
                            </w:tr>
                            <w:tr w:rsidR="00E03641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E03641" w:rsidRPr="005D4BAD" w:rsidRDefault="00E03641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E03641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E03641" w:rsidRPr="005D4BAD" w:rsidRDefault="00E03641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641" w:rsidRDefault="00E03641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7" o:spid="_x0000_s1028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E03641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Description des changements</w:t>
                            </w:r>
                          </w:p>
                        </w:tc>
                      </w:tr>
                      <w:tr w:rsidR="00E03641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E03641" w:rsidRPr="005D4BAD" w:rsidRDefault="00E03641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E03641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E03641" w:rsidRPr="005D4BAD" w:rsidRDefault="00E03641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E03641" w:rsidRDefault="00E03641" w:rsidP="00080E6F"/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1" name="Auto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E03641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 xml:space="preserve">Rédigé par : 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JC.AMBERT</w:t>
                                  </w:r>
                                </w:p>
                              </w:tc>
                            </w:tr>
                            <w:tr w:rsidR="00E03641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Vérifié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  <w:tr w:rsidR="00E03641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Approuvé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E03641" w:rsidRPr="005D4BAD" w:rsidRDefault="00E03641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 w:rsidR="00E03641" w:rsidRDefault="00E03641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1" o:spid="_x0000_s1029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E03641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 xml:space="preserve">Rédigé par : 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JC.AMBERT</w:t>
                            </w:r>
                          </w:p>
                        </w:tc>
                      </w:tr>
                      <w:tr w:rsidR="00E03641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Vérifié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  <w:tr w:rsidR="00E03641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Approuvé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E03641" w:rsidRPr="005D4BAD" w:rsidRDefault="00E03641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ab/>
                            </w:r>
                          </w:p>
                        </w:tc>
                      </w:tr>
                    </w:tbl>
                    <w:p w:rsidR="00E03641" w:rsidRDefault="00E03641" w:rsidP="00080E6F"/>
                  </w:txbxContent>
                </v:textbox>
                <w10:anchorlock/>
              </v:roundrect>
            </w:pict>
          </mc:Fallback>
        </mc:AlternateContent>
      </w:r>
    </w:p>
    <w:p w:rsidR="002426FE" w:rsidRPr="005D4BAD" w:rsidRDefault="002426FE" w:rsidP="0080177D">
      <w:pPr>
        <w:jc w:val="center"/>
        <w:rPr>
          <w:rFonts w:ascii="Calibri" w:hAnsi="Calibri" w:cs="Arial"/>
          <w:sz w:val="16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bookmarkEnd w:id="0"/>
    <w:p w:rsidR="00D53C3C" w:rsidRDefault="00D53C3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543405187"/>
        <w:docPartObj>
          <w:docPartGallery w:val="Table of Contents"/>
          <w:docPartUnique/>
        </w:docPartObj>
      </w:sdtPr>
      <w:sdtContent>
        <w:p w:rsidR="00A07FA9" w:rsidRDefault="00A07FA9">
          <w:pPr>
            <w:pStyle w:val="En-ttedetabledesmatires"/>
          </w:pPr>
          <w:r>
            <w:t>Sommaire</w:t>
          </w:r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27509" w:history="1">
            <w:r w:rsidRPr="00F92CE6">
              <w:rPr>
                <w:rStyle w:val="Lienhypertext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0" w:history="1">
            <w:r w:rsidR="00A07FA9" w:rsidRPr="00F92CE6">
              <w:rPr>
                <w:rStyle w:val="Lienhypertexte"/>
                <w:noProof/>
              </w:rPr>
              <w:t>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Disque ou couronne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1" w:history="1">
            <w:r w:rsidR="00A07FA9" w:rsidRPr="00F92CE6">
              <w:rPr>
                <w:rStyle w:val="Lienhypertexte"/>
                <w:noProof/>
              </w:rPr>
              <w:t>2.1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2" w:history="1">
            <w:r w:rsidR="00A07FA9" w:rsidRPr="00F92CE6">
              <w:rPr>
                <w:rStyle w:val="Lienhypertexte"/>
                <w:noProof/>
              </w:rPr>
              <w:t>2.2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3" w:history="1">
            <w:r w:rsidR="00A07FA9" w:rsidRPr="00F92CE6">
              <w:rPr>
                <w:rStyle w:val="Lienhypertexte"/>
                <w:noProof/>
              </w:rPr>
              <w:t>2.2.1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4" w:history="1">
            <w:r w:rsidR="00A07FA9" w:rsidRPr="00F92CE6">
              <w:rPr>
                <w:rStyle w:val="Lienhypertexte"/>
                <w:noProof/>
              </w:rPr>
              <w:t>2.2.2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_Toc401127514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5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5" w:history="1">
            <w:r w:rsidR="00A07FA9" w:rsidRPr="00F92CE6">
              <w:rPr>
                <w:rStyle w:val="Lienhypertexte"/>
                <w:noProof/>
              </w:rPr>
              <w:t>2.2.3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_Toc401127515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6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6" w:history="1">
            <w:r w:rsidR="00A07FA9" w:rsidRPr="00F92CE6">
              <w:rPr>
                <w:rStyle w:val="Lienhypertexte"/>
                <w:noProof/>
              </w:rPr>
              <w:t>3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Plaque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_Toc401127516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7" w:history="1">
            <w:r w:rsidR="00A07FA9" w:rsidRPr="00F92CE6">
              <w:rPr>
                <w:rStyle w:val="Lienhypertexte"/>
                <w:noProof/>
              </w:rPr>
              <w:t>3.1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_Toc401127517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8" w:history="1">
            <w:r w:rsidR="00A07FA9" w:rsidRPr="00F92CE6">
              <w:rPr>
                <w:rStyle w:val="Lienhypertexte"/>
                <w:noProof/>
              </w:rPr>
              <w:t>3.2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_Toc401127518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9" w:history="1">
            <w:r w:rsidR="00A07FA9" w:rsidRPr="00F92CE6">
              <w:rPr>
                <w:rStyle w:val="Lienhypertexte"/>
                <w:noProof/>
              </w:rPr>
              <w:t>3.2.1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_Toc401127519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0" w:history="1">
            <w:r w:rsidR="00A07FA9" w:rsidRPr="00F92CE6">
              <w:rPr>
                <w:rStyle w:val="Lienhypertexte"/>
                <w:noProof/>
              </w:rPr>
              <w:t>3.2.2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9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1" w:history="1">
            <w:r w:rsidR="00A07FA9" w:rsidRPr="00F92CE6">
              <w:rPr>
                <w:rStyle w:val="Lienhypertexte"/>
                <w:noProof/>
              </w:rPr>
              <w:t>3.2.3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9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2" w:history="1">
            <w:r w:rsidR="00A07FA9" w:rsidRPr="00F92CE6">
              <w:rPr>
                <w:rStyle w:val="Lienhypertexte"/>
                <w:noProof/>
              </w:rPr>
              <w:t>4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Triangle Rectangle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3" w:history="1">
            <w:r w:rsidR="00A07FA9" w:rsidRPr="00F92CE6">
              <w:rPr>
                <w:rStyle w:val="Lienhypertexte"/>
                <w:noProof/>
              </w:rPr>
              <w:t>4.1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4" w:history="1">
            <w:r w:rsidR="00A07FA9" w:rsidRPr="00F92CE6">
              <w:rPr>
                <w:rStyle w:val="Lienhypertexte"/>
                <w:noProof/>
              </w:rPr>
              <w:t>4.2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_Toc401127524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5" w:history="1">
            <w:r w:rsidR="00A07FA9" w:rsidRPr="00F92CE6">
              <w:rPr>
                <w:rStyle w:val="Lienhypertexte"/>
                <w:noProof/>
              </w:rPr>
              <w:t>4.2.1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_Toc401127525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6" w:history="1">
            <w:r w:rsidR="00A07FA9" w:rsidRPr="00F92CE6">
              <w:rPr>
                <w:rStyle w:val="Lienhypertexte"/>
                <w:noProof/>
              </w:rPr>
              <w:t>4.2.2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_Toc401127526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11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7" w:history="1">
            <w:r w:rsidR="00A07FA9" w:rsidRPr="00F92CE6">
              <w:rPr>
                <w:rStyle w:val="Lienhypertexte"/>
                <w:noProof/>
              </w:rPr>
              <w:t>4.2.3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_Toc401127527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11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8" w:history="1">
            <w:r w:rsidR="00A07FA9" w:rsidRPr="00F92CE6">
              <w:rPr>
                <w:rStyle w:val="Lienhypertexte"/>
                <w:noProof/>
              </w:rPr>
              <w:t>5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Triangle isocèle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_Toc401127528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9" w:history="1">
            <w:r w:rsidR="00A07FA9" w:rsidRPr="00F92CE6">
              <w:rPr>
                <w:rStyle w:val="Lienhypertexte"/>
                <w:noProof/>
              </w:rPr>
              <w:t>5.1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_Toc401127529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30" w:history="1">
            <w:r w:rsidR="00A07FA9" w:rsidRPr="00F92CE6">
              <w:rPr>
                <w:rStyle w:val="Lienhypertexte"/>
                <w:noProof/>
              </w:rPr>
              <w:t>5.2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1" w:history="1">
            <w:r w:rsidR="00A07FA9" w:rsidRPr="00F92CE6">
              <w:rPr>
                <w:rStyle w:val="Lienhypertexte"/>
                <w:noProof/>
              </w:rPr>
              <w:t>5.2.1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2" w:history="1">
            <w:r w:rsidR="00A07FA9" w:rsidRPr="00F92CE6">
              <w:rPr>
                <w:rStyle w:val="Lienhypertexte"/>
                <w:noProof/>
              </w:rPr>
              <w:t>5.2.2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13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E03641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3" w:history="1">
            <w:r w:rsidR="00A07FA9" w:rsidRPr="00F92CE6">
              <w:rPr>
                <w:rStyle w:val="Lienhypertexte"/>
                <w:noProof/>
              </w:rPr>
              <w:t>5.2.3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13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r>
            <w:rPr>
              <w:b/>
              <w:bCs/>
            </w:rPr>
            <w:fldChar w:fldCharType="end"/>
          </w:r>
        </w:p>
      </w:sdtContent>
    </w:sdt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2D4A76" w:rsidRDefault="002D4A76" w:rsidP="008D6D4A">
      <w:pPr>
        <w:pStyle w:val="Titre1"/>
      </w:pPr>
      <w:bookmarkStart w:id="1" w:name="_Toc401127509"/>
      <w:r>
        <w:t>Introduction</w:t>
      </w:r>
      <w:bookmarkEnd w:id="1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Lors de l’ouverture du fichier une  fenêtre d’information « Calcul de taux de chute »  apparait.</w:t>
      </w:r>
    </w:p>
    <w:p w:rsidR="002D4A76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Saisir la référence concernée par le calcul.</w:t>
      </w:r>
    </w:p>
    <w:p w:rsidR="009560F9" w:rsidRPr="005D3923" w:rsidRDefault="009560F9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>
        <w:rPr>
          <w:rFonts w:ascii="Calibri" w:hAnsi="Calibri" w:cs="Arial"/>
        </w:rPr>
        <w:t xml:space="preserve">L’épaisseur et la technologie (seul l’oxycoupage et le plasma sont </w:t>
      </w:r>
      <w:proofErr w:type="spellStart"/>
      <w:r>
        <w:rPr>
          <w:rFonts w:ascii="Calibri" w:hAnsi="Calibri" w:cs="Arial"/>
        </w:rPr>
        <w:t>posssible</w:t>
      </w:r>
      <w:proofErr w:type="spellEnd"/>
      <w:r>
        <w:rPr>
          <w:rFonts w:ascii="Calibri" w:hAnsi="Calibri" w:cs="Arial"/>
        </w:rPr>
        <w:t>)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Choisir le bouton à  option correspondant au type de calcul  souhaité.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Cliquer sur le bouton « Commencer ».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fenêtre d’information disparait.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feuille de calcul Exce</w:t>
      </w:r>
      <w:r w:rsidR="00B95008" w:rsidRPr="005D3923">
        <w:rPr>
          <w:rFonts w:ascii="Calibri" w:hAnsi="Calibri" w:cs="Arial"/>
        </w:rPr>
        <w:t>l concernée apparait</w:t>
      </w:r>
      <w:r w:rsidR="002A452A" w:rsidRPr="005D3923">
        <w:rPr>
          <w:rFonts w:ascii="Calibri" w:hAnsi="Calibri" w:cs="Arial"/>
        </w:rPr>
        <w:t>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Renseigner les zones de saisies (voir les zones de saisies suivant le type de pièce</w:t>
      </w:r>
      <w:r w:rsidR="005D3923">
        <w:rPr>
          <w:rFonts w:ascii="Calibri" w:hAnsi="Calibri" w:cs="Arial"/>
        </w:rPr>
        <w:t xml:space="preserve"> à couper</w:t>
      </w:r>
      <w:r w:rsidRPr="005D3923">
        <w:rPr>
          <w:rFonts w:ascii="Calibri" w:hAnsi="Calibri" w:cs="Arial"/>
        </w:rPr>
        <w:t>).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  <w:sz w:val="16"/>
        </w:rPr>
      </w:pPr>
      <w:r w:rsidRPr="005D3923">
        <w:rPr>
          <w:rFonts w:ascii="Calibri" w:hAnsi="Calibri" w:cs="Arial"/>
        </w:rPr>
        <w:t>Les taux de chute rectangulaire et droit (avec prise en compte d’ouverture intérieur</w:t>
      </w:r>
      <w:r w:rsidR="009F7A82" w:rsidRPr="005D3923">
        <w:rPr>
          <w:rFonts w:ascii="Calibri" w:hAnsi="Calibri" w:cs="Arial"/>
        </w:rPr>
        <w:t>e</w:t>
      </w:r>
      <w:r w:rsidRPr="005D3923">
        <w:rPr>
          <w:rFonts w:ascii="Calibri" w:hAnsi="Calibri" w:cs="Arial"/>
        </w:rPr>
        <w:t xml:space="preserve"> si défini</w:t>
      </w:r>
      <w:r w:rsidR="009560F9">
        <w:rPr>
          <w:rFonts w:ascii="Calibri" w:hAnsi="Calibri" w:cs="Arial"/>
        </w:rPr>
        <w:t>e</w:t>
      </w:r>
      <w:r w:rsidRPr="005D3923">
        <w:rPr>
          <w:rFonts w:ascii="Calibri" w:hAnsi="Calibri" w:cs="Arial"/>
        </w:rPr>
        <w:t>) sont automatiquement calculés</w:t>
      </w:r>
      <w:r w:rsidRPr="005D3923">
        <w:rPr>
          <w:rFonts w:ascii="Calibri" w:hAnsi="Calibri" w:cs="Arial"/>
          <w:sz w:val="16"/>
        </w:rPr>
        <w:t>.</w:t>
      </w:r>
    </w:p>
    <w:p w:rsidR="002A452A" w:rsidRDefault="002A452A" w:rsidP="002D4A76">
      <w:pPr>
        <w:rPr>
          <w:rFonts w:ascii="Calibri" w:hAnsi="Calibri" w:cs="Arial"/>
          <w:sz w:val="16"/>
        </w:rPr>
      </w:pP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9560F9" w:rsidP="002D4A76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2FC746D0" wp14:editId="5F4C8478">
            <wp:extent cx="2324100" cy="3202093"/>
            <wp:effectExtent l="0" t="0" r="0" b="0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2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76" w:rsidRDefault="002D4A76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C6109C" w:rsidP="008D6D4A">
      <w:pPr>
        <w:pStyle w:val="Titre1"/>
      </w:pPr>
      <w:bookmarkStart w:id="2" w:name="_Toc401127510"/>
      <w:r>
        <w:t>D</w:t>
      </w:r>
      <w:r w:rsidR="002D4A76">
        <w:t>isque ou couronne</w:t>
      </w:r>
      <w:bookmarkEnd w:id="2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6A5D3C" w:rsidRDefault="006A5D3C" w:rsidP="008D6D4A">
      <w:pPr>
        <w:pStyle w:val="Titre2"/>
      </w:pPr>
      <w:bookmarkStart w:id="3" w:name="_Toc401127511"/>
      <w:r>
        <w:t>Fenêtre d’information</w:t>
      </w:r>
      <w:bookmarkEnd w:id="3"/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9560F9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60B258" wp14:editId="2DA6A712">
                <wp:simplePos x="0" y="0"/>
                <wp:positionH relativeFrom="column">
                  <wp:posOffset>1870710</wp:posOffset>
                </wp:positionH>
                <wp:positionV relativeFrom="paragraph">
                  <wp:posOffset>2266950</wp:posOffset>
                </wp:positionV>
                <wp:extent cx="1076325" cy="152400"/>
                <wp:effectExtent l="19050" t="19050" r="28575" b="38100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3" o:spid="_x0000_s1026" type="#_x0000_t13" style="position:absolute;margin-left:147.3pt;margin-top:178.5pt;width:8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6433DB" wp14:editId="38263BFD">
                <wp:simplePos x="0" y="0"/>
                <wp:positionH relativeFrom="column">
                  <wp:posOffset>1870710</wp:posOffset>
                </wp:positionH>
                <wp:positionV relativeFrom="paragraph">
                  <wp:posOffset>989965</wp:posOffset>
                </wp:positionV>
                <wp:extent cx="1076325" cy="152400"/>
                <wp:effectExtent l="19050" t="19050" r="28575" b="38100"/>
                <wp:wrapNone/>
                <wp:docPr id="12" name="Flèche droi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2" o:spid="_x0000_s1026" type="#_x0000_t13" style="position:absolute;margin-left:147.3pt;margin-top:77.95pt;width:84.75pt;height:12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83440" wp14:editId="5A593ED6">
                <wp:simplePos x="0" y="0"/>
                <wp:positionH relativeFrom="column">
                  <wp:posOffset>1870710</wp:posOffset>
                </wp:positionH>
                <wp:positionV relativeFrom="paragraph">
                  <wp:posOffset>372110</wp:posOffset>
                </wp:positionV>
                <wp:extent cx="1076325" cy="152400"/>
                <wp:effectExtent l="19050" t="19050" r="28575" b="38100"/>
                <wp:wrapNone/>
                <wp:docPr id="9" name="Flèche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9" o:spid="_x0000_s1026" type="#_x0000_t13" style="position:absolute;margin-left:147.3pt;margin-top:29.3pt;width:84.75pt;height:12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CC6B70" wp14:editId="39427D68">
            <wp:extent cx="1880419" cy="2590800"/>
            <wp:effectExtent l="0" t="0" r="5715" b="0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041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3C" w:rsidRDefault="00C95C9C" w:rsidP="001F4A54">
      <w:pPr>
        <w:pStyle w:val="Titre2"/>
      </w:pPr>
      <w:bookmarkStart w:id="4" w:name="_Toc401127512"/>
      <w:r>
        <w:t>F</w:t>
      </w:r>
      <w:r w:rsidR="006A5D3C">
        <w:t>euille de calcul</w:t>
      </w:r>
      <w:bookmarkEnd w:id="4"/>
    </w:p>
    <w:p w:rsidR="006A5D3C" w:rsidRDefault="00D349BD" w:rsidP="001F4A54">
      <w:pPr>
        <w:pStyle w:val="Titre3"/>
      </w:pPr>
      <w:bookmarkStart w:id="5" w:name="_Toc401127513"/>
      <w:r>
        <w:t>Description des zones de saisie</w:t>
      </w:r>
      <w:r w:rsidR="00ED5832">
        <w:t>s</w:t>
      </w:r>
      <w:bookmarkEnd w:id="5"/>
    </w:p>
    <w:p w:rsidR="006A5D3C" w:rsidRDefault="00E03641" w:rsidP="008E6292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6D1D0D4" wp14:editId="7A452AE1">
                <wp:simplePos x="0" y="0"/>
                <wp:positionH relativeFrom="column">
                  <wp:posOffset>3956685</wp:posOffset>
                </wp:positionH>
                <wp:positionV relativeFrom="paragraph">
                  <wp:posOffset>101600</wp:posOffset>
                </wp:positionV>
                <wp:extent cx="342900" cy="342900"/>
                <wp:effectExtent l="0" t="0" r="19050" b="19050"/>
                <wp:wrapNone/>
                <wp:docPr id="390" name="Ellips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E0364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0" o:spid="_x0000_s1030" style="position:absolute;margin-left:311.55pt;margin-top:8pt;width:27pt;height:27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" fillcolor="white [3201]" strokecolor="#c39" strokeweight="2pt">
                <v:textbox>
                  <w:txbxContent>
                    <w:p w:rsidR="00E03641" w:rsidRPr="00C95C9C" w:rsidRDefault="00E03641" w:rsidP="00E03641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6A5D3C" w:rsidRDefault="00E03641" w:rsidP="008E6292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92E9699" wp14:editId="3B5464D1">
                <wp:simplePos x="0" y="0"/>
                <wp:positionH relativeFrom="column">
                  <wp:posOffset>3108961</wp:posOffset>
                </wp:positionH>
                <wp:positionV relativeFrom="paragraph">
                  <wp:posOffset>130810</wp:posOffset>
                </wp:positionV>
                <wp:extent cx="847724" cy="0"/>
                <wp:effectExtent l="38100" t="76200" r="0" b="114300"/>
                <wp:wrapNone/>
                <wp:docPr id="392" name="Connecteur droit avec flèch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92" o:spid="_x0000_s1026" type="#_x0000_t32" style="position:absolute;margin-left:244.8pt;margin-top:10.3pt;width:66.75pt;height:0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12D2BD" wp14:editId="2B2B924D">
                <wp:simplePos x="0" y="0"/>
                <wp:positionH relativeFrom="column">
                  <wp:posOffset>3023235</wp:posOffset>
                </wp:positionH>
                <wp:positionV relativeFrom="paragraph">
                  <wp:posOffset>1673225</wp:posOffset>
                </wp:positionV>
                <wp:extent cx="342900" cy="342900"/>
                <wp:effectExtent l="0" t="0" r="19050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0" o:spid="_x0000_s1031" style="position:absolute;margin-left:238.05pt;margin-top:131.75pt;width:27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" fillcolor="white [3201]" strokecolor="#c39" strokeweight="2pt">
                <v:textbox>
                  <w:txbxContent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84E31" wp14:editId="0AFC8CD0">
                <wp:simplePos x="0" y="0"/>
                <wp:positionH relativeFrom="column">
                  <wp:posOffset>3185160</wp:posOffset>
                </wp:positionH>
                <wp:positionV relativeFrom="paragraph">
                  <wp:posOffset>988060</wp:posOffset>
                </wp:positionV>
                <wp:extent cx="9525" cy="685800"/>
                <wp:effectExtent l="95250" t="38100" r="66675" b="190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7" o:spid="_x0000_s1026" type="#_x0000_t32" style="position:absolute;margin-left:250.8pt;margin-top:77.8pt;width:.75pt;height:54pt;flip:x 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2C754" wp14:editId="0695AB19">
                <wp:simplePos x="0" y="0"/>
                <wp:positionH relativeFrom="column">
                  <wp:posOffset>4794885</wp:posOffset>
                </wp:positionH>
                <wp:positionV relativeFrom="paragraph">
                  <wp:posOffset>959485</wp:posOffset>
                </wp:positionV>
                <wp:extent cx="9525" cy="714375"/>
                <wp:effectExtent l="95250" t="38100" r="66675" b="285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" o:spid="_x0000_s1026" type="#_x0000_t32" style="position:absolute;margin-left:377.55pt;margin-top:75.55pt;width:.75pt;height:56.25pt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1DE7C2" wp14:editId="1D50BDC4">
                <wp:simplePos x="0" y="0"/>
                <wp:positionH relativeFrom="column">
                  <wp:posOffset>5671185</wp:posOffset>
                </wp:positionH>
                <wp:positionV relativeFrom="paragraph">
                  <wp:posOffset>959485</wp:posOffset>
                </wp:positionV>
                <wp:extent cx="0" cy="714375"/>
                <wp:effectExtent l="95250" t="38100" r="57150" b="952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" o:spid="_x0000_s1026" type="#_x0000_t32" style="position:absolute;margin-left:446.55pt;margin-top:75.55pt;width:0;height:56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7E656" wp14:editId="707C2EFB">
                <wp:simplePos x="0" y="0"/>
                <wp:positionH relativeFrom="column">
                  <wp:posOffset>1432560</wp:posOffset>
                </wp:positionH>
                <wp:positionV relativeFrom="paragraph">
                  <wp:posOffset>845820</wp:posOffset>
                </wp:positionV>
                <wp:extent cx="9525" cy="800100"/>
                <wp:effectExtent l="95250" t="38100" r="66675" b="190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24" o:spid="_x0000_s1026" type="#_x0000_t32" style="position:absolute;margin-left:112.8pt;margin-top:66.6pt;width:.75pt;height:63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2346CC" wp14:editId="4F5FE470">
                <wp:simplePos x="0" y="0"/>
                <wp:positionH relativeFrom="column">
                  <wp:posOffset>1261110</wp:posOffset>
                </wp:positionH>
                <wp:positionV relativeFrom="paragraph">
                  <wp:posOffset>1644650</wp:posOffset>
                </wp:positionV>
                <wp:extent cx="342900" cy="342900"/>
                <wp:effectExtent l="0" t="0" r="19050" b="190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7" o:spid="_x0000_s1032" style="position:absolute;margin-left:99.3pt;margin-top:129.5pt;width:27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" fillcolor="white [3201]" strokecolor="#c39" strokeweight="2pt">
                <v:textbox>
                  <w:txbxContent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B7ED8" wp14:editId="15CDFC5D">
                <wp:simplePos x="0" y="0"/>
                <wp:positionH relativeFrom="column">
                  <wp:posOffset>1946910</wp:posOffset>
                </wp:positionH>
                <wp:positionV relativeFrom="paragraph">
                  <wp:posOffset>1644650</wp:posOffset>
                </wp:positionV>
                <wp:extent cx="342900" cy="342900"/>
                <wp:effectExtent l="0" t="0" r="19050" b="1905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9" o:spid="_x0000_s1033" style="position:absolute;margin-left:153.3pt;margin-top:129.5pt;width:2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" fillcolor="white [3201]" strokecolor="#c39" strokeweight="2pt">
                <v:textbox>
                  <w:txbxContent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5731BC" wp14:editId="1E1BCABF">
                <wp:simplePos x="0" y="0"/>
                <wp:positionH relativeFrom="column">
                  <wp:posOffset>2118360</wp:posOffset>
                </wp:positionH>
                <wp:positionV relativeFrom="paragraph">
                  <wp:posOffset>1207770</wp:posOffset>
                </wp:positionV>
                <wp:extent cx="0" cy="438150"/>
                <wp:effectExtent l="95250" t="38100" r="57150" b="190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166.8pt;margin-top:95.1pt;width:0;height:34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" strokecolor="black [3040]">
                <v:stroke endarrow="open"/>
              </v:shape>
            </w:pict>
          </mc:Fallback>
        </mc:AlternateContent>
      </w:r>
      <w:r w:rsidRPr="00E03641">
        <w:drawing>
          <wp:inline distT="0" distB="0" distL="0" distR="0" wp14:anchorId="2B3DC5DF" wp14:editId="7BDCD699">
            <wp:extent cx="6120130" cy="1519553"/>
            <wp:effectExtent l="0" t="0" r="0" b="5080"/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0D1"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219C92" wp14:editId="3E8089F2">
                <wp:simplePos x="0" y="0"/>
                <wp:positionH relativeFrom="column">
                  <wp:posOffset>3810</wp:posOffset>
                </wp:positionH>
                <wp:positionV relativeFrom="paragraph">
                  <wp:posOffset>2245995</wp:posOffset>
                </wp:positionV>
                <wp:extent cx="4724400" cy="1403985"/>
                <wp:effectExtent l="0" t="0" r="0" b="4826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58D7F5" wp14:editId="6461B0A3">
                                        <wp:extent cx="361950" cy="361950"/>
                                        <wp:effectExtent l="0" t="0" r="0" b="0"/>
                                        <wp:docPr id="477" name="Image 4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Taux d’exploitation de la bande de chute vendue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C246DE" wp14:editId="42256A78">
                                        <wp:extent cx="361950" cy="361950"/>
                                        <wp:effectExtent l="0" t="0" r="0" b="0"/>
                                        <wp:docPr id="478" name="Image 4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Taux d’exploitation de la chute carrée inscrite, dans le cas d’une couronne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7263CC" wp14:editId="2F6B59A9">
                                        <wp:extent cx="361950" cy="361950"/>
                                        <wp:effectExtent l="0" t="0" r="0" b="0"/>
                                        <wp:docPr id="479" name="Image 4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Longueur/largeur du format de découpe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5B65FC" wp14:editId="01645A3B">
                                        <wp:extent cx="361950" cy="361950"/>
                                        <wp:effectExtent l="0" t="0" r="0" b="0"/>
                                        <wp:docPr id="295" name="Image 2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Diamètre extérieur/intérieur du disque à couper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E62935" wp14:editId="75C78A54">
                                        <wp:extent cx="371475" cy="361950"/>
                                        <wp:effectExtent l="0" t="0" r="9525" b="0"/>
                                        <wp:docPr id="307" name="Image 3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Quantité de placement en X et Y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61950"/>
                                        <wp:effectExtent l="0" t="0" r="0" b="0"/>
                                        <wp:docPr id="398" name="Image 3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Epaisseur et technologie</w:t>
                                  </w:r>
                                </w:p>
                              </w:tc>
                            </w:tr>
                          </w:tbl>
                          <w:p w:rsidR="00E03641" w:rsidRDefault="00E036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4" type="#_x0000_t202" style="position:absolute;margin-left:.3pt;margin-top:176.85pt;width:372pt;height:110.5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58D7F5" wp14:editId="6461B0A3">
                                  <wp:extent cx="361950" cy="361950"/>
                                  <wp:effectExtent l="0" t="0" r="0" b="0"/>
                                  <wp:docPr id="477" name="Image 4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Taux d’exploitation de la bande de chute vendue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246DE" wp14:editId="42256A78">
                                  <wp:extent cx="361950" cy="361950"/>
                                  <wp:effectExtent l="0" t="0" r="0" b="0"/>
                                  <wp:docPr id="478" name="Image 4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Taux d’exploitation de la chute carrée inscrite, dans le cas d’une couronne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7263CC" wp14:editId="2F6B59A9">
                                  <wp:extent cx="361950" cy="361950"/>
                                  <wp:effectExtent l="0" t="0" r="0" b="0"/>
                                  <wp:docPr id="479" name="Image 4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Longueur/largeur du format de découpe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B65FC" wp14:editId="01645A3B">
                                  <wp:extent cx="361950" cy="361950"/>
                                  <wp:effectExtent l="0" t="0" r="0" b="0"/>
                                  <wp:docPr id="295" name="Imag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Diamètre extérieur/intérieur du disque à couper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E62935" wp14:editId="75C78A54">
                                  <wp:extent cx="371475" cy="361950"/>
                                  <wp:effectExtent l="0" t="0" r="9525" b="0"/>
                                  <wp:docPr id="307" name="Imag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Quantité de placement en X et Y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61950"/>
                                  <wp:effectExtent l="0" t="0" r="0" b="0"/>
                                  <wp:docPr id="398" name="Image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Epaisseur et technologie</w:t>
                            </w:r>
                          </w:p>
                        </w:tc>
                      </w:tr>
                    </w:tbl>
                    <w:p w:rsidR="00E03641" w:rsidRDefault="00E03641"/>
                  </w:txbxContent>
                </v:textbox>
              </v:shape>
            </w:pict>
          </mc:Fallback>
        </mc:AlternateContent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E03641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8DAE2" wp14:editId="7432055D">
                <wp:simplePos x="0" y="0"/>
                <wp:positionH relativeFrom="column">
                  <wp:posOffset>4632960</wp:posOffset>
                </wp:positionH>
                <wp:positionV relativeFrom="paragraph">
                  <wp:posOffset>34290</wp:posOffset>
                </wp:positionV>
                <wp:extent cx="342900" cy="34290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1" o:spid="_x0000_s1035" style="position:absolute;margin-left:364.8pt;margin-top:2.7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" fillcolor="white [3201]" strokecolor="#c39" strokeweight="2pt">
                <v:textbox>
                  <w:txbxContent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E03641" w:rsidRPr="00C95C9C" w:rsidRDefault="00E03641" w:rsidP="00C95C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3132C5" wp14:editId="45757CD1">
                <wp:simplePos x="0" y="0"/>
                <wp:positionH relativeFrom="column">
                  <wp:posOffset>5499735</wp:posOffset>
                </wp:positionH>
                <wp:positionV relativeFrom="paragraph">
                  <wp:posOffset>24765</wp:posOffset>
                </wp:positionV>
                <wp:extent cx="342900" cy="342900"/>
                <wp:effectExtent l="0" t="0" r="19050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95C9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2" o:spid="_x0000_s1036" style="position:absolute;margin-left:433.05pt;margin-top:1.95pt;width:27pt;height:2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" fillcolor="white [3201]" strokecolor="#c39" strokeweight="2pt">
                <v:textbox>
                  <w:txbxContent>
                    <w:p w:rsidR="00E03641" w:rsidRPr="00C95C9C" w:rsidRDefault="00E03641" w:rsidP="00C95C9C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C23500">
        <w:rPr>
          <w:rFonts w:ascii="Calibri" w:hAnsi="Calibri" w:cs="Arial"/>
          <w:sz w:val="16"/>
        </w:rPr>
        <w:br w:type="page"/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C23500" w:rsidP="001F4A54">
      <w:pPr>
        <w:pStyle w:val="Titre3"/>
      </w:pPr>
      <w:bookmarkStart w:id="6" w:name="_Toc401127514"/>
      <w:r>
        <w:t>Description des zones d’information</w:t>
      </w:r>
      <w:r w:rsidR="00ED5832">
        <w:t>s</w:t>
      </w:r>
      <w:bookmarkEnd w:id="6"/>
    </w:p>
    <w:p w:rsidR="00E03641" w:rsidRDefault="00E03641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5B3833" wp14:editId="2787F0D1">
                <wp:simplePos x="0" y="0"/>
                <wp:positionH relativeFrom="column">
                  <wp:posOffset>2441575</wp:posOffset>
                </wp:positionH>
                <wp:positionV relativeFrom="paragraph">
                  <wp:posOffset>33020</wp:posOffset>
                </wp:positionV>
                <wp:extent cx="342900" cy="342900"/>
                <wp:effectExtent l="0" t="0" r="19050" b="1905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9" o:spid="_x0000_s1037" style="position:absolute;margin-left:192.25pt;margin-top:2.6pt;width:27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" fillcolor="white [3201]" strokecolor="#4bacc6 [3208]" strokeweight="2pt">
                <v:textbox>
                  <w:txbxContent>
                    <w:p w:rsidR="00E03641" w:rsidRPr="00C95C9C" w:rsidRDefault="00E03641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E03641" w:rsidRDefault="00E03641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8AC2AB" wp14:editId="2C5B0B6A">
                <wp:simplePos x="0" y="0"/>
                <wp:positionH relativeFrom="column">
                  <wp:posOffset>2070735</wp:posOffset>
                </wp:positionH>
                <wp:positionV relativeFrom="paragraph">
                  <wp:posOffset>86360</wp:posOffset>
                </wp:positionV>
                <wp:extent cx="370840" cy="381000"/>
                <wp:effectExtent l="38100" t="0" r="29210" b="57150"/>
                <wp:wrapNone/>
                <wp:docPr id="300" name="Connecteur droit avec flèch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0" o:spid="_x0000_s1026" type="#_x0000_t32" style="position:absolute;margin-left:163.05pt;margin-top:6.8pt;width:29.2pt;height:30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" strokecolor="black [3213]">
                <v:stroke endarrow="open"/>
              </v:shape>
            </w:pict>
          </mc:Fallback>
        </mc:AlternateContent>
      </w:r>
    </w:p>
    <w:p w:rsidR="00E03641" w:rsidRDefault="00E03641" w:rsidP="008E6292">
      <w:pPr>
        <w:rPr>
          <w:rFonts w:ascii="Calibri" w:hAnsi="Calibri" w:cs="Arial"/>
          <w:sz w:val="16"/>
        </w:rPr>
      </w:pPr>
    </w:p>
    <w:p w:rsidR="00C23500" w:rsidRDefault="009E1B64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tab/>
      </w:r>
    </w:p>
    <w:p w:rsidR="009E7BC8" w:rsidRDefault="00A81F92" w:rsidP="008E6292">
      <w:pPr>
        <w:rPr>
          <w:rFonts w:ascii="Calibri" w:hAnsi="Calibri" w:cs="Arial"/>
          <w:sz w:val="16"/>
        </w:rPr>
      </w:pPr>
      <w:bookmarkStart w:id="7" w:name="_GoBack"/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956EB08" wp14:editId="26837D81">
                <wp:simplePos x="0" y="0"/>
                <wp:positionH relativeFrom="column">
                  <wp:posOffset>4709160</wp:posOffset>
                </wp:positionH>
                <wp:positionV relativeFrom="paragraph">
                  <wp:posOffset>1514475</wp:posOffset>
                </wp:positionV>
                <wp:extent cx="142875" cy="200026"/>
                <wp:effectExtent l="0" t="38100" r="47625" b="28575"/>
                <wp:wrapNone/>
                <wp:docPr id="482" name="Connecteur droit avec flèch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00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82" o:spid="_x0000_s1026" type="#_x0000_t32" style="position:absolute;margin-left:370.8pt;margin-top:119.25pt;width:11.25pt;height:15.75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" strokecolor="black [3213]">
                <v:stroke endarrow="open"/>
              </v:shape>
            </w:pict>
          </mc:Fallback>
        </mc:AlternateContent>
      </w:r>
      <w:bookmarkEnd w:id="7"/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2CB8D30" wp14:editId="45F44AF2">
                <wp:simplePos x="0" y="0"/>
                <wp:positionH relativeFrom="column">
                  <wp:posOffset>4070985</wp:posOffset>
                </wp:positionH>
                <wp:positionV relativeFrom="paragraph">
                  <wp:posOffset>981075</wp:posOffset>
                </wp:positionV>
                <wp:extent cx="0" cy="742950"/>
                <wp:effectExtent l="95250" t="38100" r="57150" b="19050"/>
                <wp:wrapNone/>
                <wp:docPr id="437" name="Connecteur droit avec flèch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7" o:spid="_x0000_s1026" type="#_x0000_t32" style="position:absolute;margin-left:320.55pt;margin-top:77.25pt;width:0;height:58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EBFDF4" wp14:editId="437A63E4">
                <wp:simplePos x="0" y="0"/>
                <wp:positionH relativeFrom="column">
                  <wp:posOffset>3128010</wp:posOffset>
                </wp:positionH>
                <wp:positionV relativeFrom="paragraph">
                  <wp:posOffset>1419225</wp:posOffset>
                </wp:positionV>
                <wp:extent cx="161925" cy="266700"/>
                <wp:effectExtent l="0" t="38100" r="47625" b="19050"/>
                <wp:wrapNone/>
                <wp:docPr id="316" name="Connecteur droit avec flèch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6" o:spid="_x0000_s1026" type="#_x0000_t32" style="position:absolute;margin-left:246.3pt;margin-top:111.75pt;width:12.75pt;height:21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C9115F" wp14:editId="48AC6A3D">
                <wp:simplePos x="0" y="0"/>
                <wp:positionH relativeFrom="column">
                  <wp:posOffset>5156835</wp:posOffset>
                </wp:positionH>
                <wp:positionV relativeFrom="paragraph">
                  <wp:posOffset>1219200</wp:posOffset>
                </wp:positionV>
                <wp:extent cx="342900" cy="409575"/>
                <wp:effectExtent l="38100" t="38100" r="19050" b="28575"/>
                <wp:wrapNone/>
                <wp:docPr id="317" name="Connecteur droit avec flèch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7" o:spid="_x0000_s1026" type="#_x0000_t32" style="position:absolute;margin-left:406.05pt;margin-top:96pt;width:27pt;height:32.2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A0008F" wp14:editId="5142538D">
                <wp:simplePos x="0" y="0"/>
                <wp:positionH relativeFrom="column">
                  <wp:posOffset>2308225</wp:posOffset>
                </wp:positionH>
                <wp:positionV relativeFrom="paragraph">
                  <wp:posOffset>1699260</wp:posOffset>
                </wp:positionV>
                <wp:extent cx="342900" cy="342900"/>
                <wp:effectExtent l="0" t="0" r="19050" b="19050"/>
                <wp:wrapNone/>
                <wp:docPr id="306" name="Ellips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6" o:spid="_x0000_s1038" style="position:absolute;margin-left:181.75pt;margin-top:133.8pt;width:27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" fillcolor="white [3201]" strokecolor="#4bacc6 [3208]" strokeweight="2pt">
                <v:textbox>
                  <w:txbxContent>
                    <w:p w:rsidR="00E03641" w:rsidRPr="00C95C9C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8C2DBF" wp14:editId="34C3FD4F">
                <wp:simplePos x="0" y="0"/>
                <wp:positionH relativeFrom="column">
                  <wp:posOffset>2489835</wp:posOffset>
                </wp:positionH>
                <wp:positionV relativeFrom="paragraph">
                  <wp:posOffset>1223010</wp:posOffset>
                </wp:positionV>
                <wp:extent cx="295275" cy="476250"/>
                <wp:effectExtent l="0" t="38100" r="47625" b="19050"/>
                <wp:wrapNone/>
                <wp:docPr id="315" name="Connecteur droit avec flèch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5" o:spid="_x0000_s1026" type="#_x0000_t32" style="position:absolute;margin-left:196.05pt;margin-top:96.3pt;width:23.25pt;height:37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D9A287" wp14:editId="013D054A">
                <wp:simplePos x="0" y="0"/>
                <wp:positionH relativeFrom="column">
                  <wp:posOffset>937260</wp:posOffset>
                </wp:positionH>
                <wp:positionV relativeFrom="paragraph">
                  <wp:posOffset>1718310</wp:posOffset>
                </wp:positionV>
                <wp:extent cx="342900" cy="342900"/>
                <wp:effectExtent l="0" t="0" r="19050" b="1905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03641" w:rsidRPr="00C95C9C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3" o:spid="_x0000_s1039" style="position:absolute;margin-left:73.8pt;margin-top:135.3pt;width:27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" fillcolor="white [3201]" strokecolor="#4bacc6 [3208]" strokeweight="2pt">
                <v:textbox>
                  <w:txbxContent>
                    <w:p w:rsidR="00E03641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E03641" w:rsidRPr="00C95C9C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009F1C" wp14:editId="3BE4A3A1">
                <wp:simplePos x="0" y="0"/>
                <wp:positionH relativeFrom="column">
                  <wp:posOffset>1061085</wp:posOffset>
                </wp:positionH>
                <wp:positionV relativeFrom="paragraph">
                  <wp:posOffset>1289685</wp:posOffset>
                </wp:positionV>
                <wp:extent cx="47625" cy="428625"/>
                <wp:effectExtent l="76200" t="38100" r="66675" b="28575"/>
                <wp:wrapNone/>
                <wp:docPr id="313" name="Connecteur droit avec flèch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3" o:spid="_x0000_s1026" type="#_x0000_t32" style="position:absolute;margin-left:83.55pt;margin-top:101.55pt;width:3.75pt;height:33.7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662E24" wp14:editId="64050AB8">
                <wp:simplePos x="0" y="0"/>
                <wp:positionH relativeFrom="column">
                  <wp:posOffset>1108711</wp:posOffset>
                </wp:positionH>
                <wp:positionV relativeFrom="paragraph">
                  <wp:posOffset>914401</wp:posOffset>
                </wp:positionV>
                <wp:extent cx="619124" cy="666749"/>
                <wp:effectExtent l="38100" t="38100" r="29210" b="1968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4" cy="6667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87.3pt;margin-top:1in;width:48.75pt;height:52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792769" wp14:editId="32E9B692">
                <wp:simplePos x="0" y="0"/>
                <wp:positionH relativeFrom="column">
                  <wp:posOffset>670560</wp:posOffset>
                </wp:positionH>
                <wp:positionV relativeFrom="paragraph">
                  <wp:posOffset>1190626</wp:posOffset>
                </wp:positionV>
                <wp:extent cx="1" cy="533399"/>
                <wp:effectExtent l="95250" t="38100" r="57150" b="19685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533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52.8pt;margin-top:93.75pt;width:0;height:42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" strokecolor="black [3213]">
                <v:stroke endarrow="open"/>
              </v:shape>
            </w:pict>
          </mc:Fallback>
        </mc:AlternateContent>
      </w:r>
      <w:r w:rsidR="00E03641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0DC732" wp14:editId="6A9F9FEE">
                <wp:simplePos x="0" y="0"/>
                <wp:positionH relativeFrom="column">
                  <wp:posOffset>41910</wp:posOffset>
                </wp:positionH>
                <wp:positionV relativeFrom="paragraph">
                  <wp:posOffset>842010</wp:posOffset>
                </wp:positionV>
                <wp:extent cx="67310" cy="885825"/>
                <wp:effectExtent l="19050" t="38100" r="66040" b="28575"/>
                <wp:wrapNone/>
                <wp:docPr id="310" name="Connecteur droit avec flèch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0" o:spid="_x0000_s1026" type="#_x0000_t32" style="position:absolute;margin-left:3.3pt;margin-top:66.3pt;width:5.3pt;height:69.7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" strokecolor="black [3213]">
                <v:stroke endarrow="open"/>
              </v:shape>
            </w:pict>
          </mc:Fallback>
        </mc:AlternateContent>
      </w:r>
      <w:r w:rsidR="00E03641" w:rsidRPr="00E03641">
        <w:drawing>
          <wp:inline distT="0" distB="0" distL="0" distR="0" wp14:anchorId="08C75457" wp14:editId="61FB5024">
            <wp:extent cx="6120130" cy="1518920"/>
            <wp:effectExtent l="0" t="0" r="0" b="5080"/>
            <wp:docPr id="361" name="Imag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500" w:rsidRDefault="00A81F92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BA6AE1" wp14:editId="45A335F8">
                <wp:simplePos x="0" y="0"/>
                <wp:positionH relativeFrom="column">
                  <wp:posOffset>5299709</wp:posOffset>
                </wp:positionH>
                <wp:positionV relativeFrom="paragraph">
                  <wp:posOffset>114300</wp:posOffset>
                </wp:positionV>
                <wp:extent cx="496019" cy="419100"/>
                <wp:effectExtent l="0" t="0" r="18415" b="19050"/>
                <wp:wrapNone/>
                <wp:docPr id="309" name="Ellips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19" cy="419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A81F92" w:rsidRDefault="00A81F92" w:rsidP="00A81F92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</w:rPr>
                              <w:t>10</w:t>
                            </w:r>
                          </w:p>
                          <w:p w:rsidR="00E03641" w:rsidRPr="00A81F92" w:rsidRDefault="00E03641" w:rsidP="007C4736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09" o:spid="_x0000_s1040" style="position:absolute;margin-left:417.3pt;margin-top:9pt;width:39.0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" fillcolor="white [3201]" strokecolor="#4bacc6 [3208]" strokeweight="2pt">
                <v:textbox>
                  <w:txbxContent>
                    <w:p w:rsidR="00E03641" w:rsidRPr="00A81F92" w:rsidRDefault="00A81F92" w:rsidP="00A81F92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z w:val="16"/>
                          <w:szCs w:val="20"/>
                        </w:rPr>
                        <w:t>10</w:t>
                      </w:r>
                    </w:p>
                    <w:p w:rsidR="00E03641" w:rsidRPr="00A81F92" w:rsidRDefault="00E03641" w:rsidP="007C4736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7211AA" wp14:editId="241C5CA2">
                <wp:simplePos x="0" y="0"/>
                <wp:positionH relativeFrom="column">
                  <wp:posOffset>1555750</wp:posOffset>
                </wp:positionH>
                <wp:positionV relativeFrom="paragraph">
                  <wp:posOffset>60960</wp:posOffset>
                </wp:positionV>
                <wp:extent cx="342900" cy="342900"/>
                <wp:effectExtent l="0" t="0" r="19050" b="1905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5" o:spid="_x0000_s1041" style="position:absolute;margin-left:122.5pt;margin-top:4.8pt;width:27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" fillcolor="white [3201]" strokecolor="#4bacc6 [3208]" strokeweight="2pt">
                <v:textbox>
                  <w:txbxContent>
                    <w:p w:rsidR="00E03641" w:rsidRPr="00C95C9C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9E7BC8" w:rsidRDefault="00A81F92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97E1C30" wp14:editId="360C26A5">
                <wp:simplePos x="0" y="0"/>
                <wp:positionH relativeFrom="column">
                  <wp:posOffset>3889375</wp:posOffset>
                </wp:positionH>
                <wp:positionV relativeFrom="paragraph">
                  <wp:posOffset>79375</wp:posOffset>
                </wp:positionV>
                <wp:extent cx="342900" cy="342900"/>
                <wp:effectExtent l="0" t="0" r="19050" b="19050"/>
                <wp:wrapNone/>
                <wp:docPr id="429" name="Ellips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F92" w:rsidRPr="00C95C9C" w:rsidRDefault="00A81F92" w:rsidP="00A81F9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29" o:spid="_x0000_s1042" style="position:absolute;margin-left:306.25pt;margin-top:6.25pt;width:27pt;height:2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" fillcolor="white [3201]" strokecolor="#4bacc6 [3208]" strokeweight="2pt">
                <v:textbox>
                  <w:txbxContent>
                    <w:p w:rsidR="00A81F92" w:rsidRPr="00C95C9C" w:rsidRDefault="00A81F92" w:rsidP="00A81F9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75476DE" wp14:editId="0E60FAB1">
                <wp:simplePos x="0" y="0"/>
                <wp:positionH relativeFrom="column">
                  <wp:posOffset>4508500</wp:posOffset>
                </wp:positionH>
                <wp:positionV relativeFrom="paragraph">
                  <wp:posOffset>79375</wp:posOffset>
                </wp:positionV>
                <wp:extent cx="342900" cy="342900"/>
                <wp:effectExtent l="0" t="0" r="19050" b="19050"/>
                <wp:wrapNone/>
                <wp:docPr id="430" name="Ellips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F92" w:rsidRPr="00C95C9C" w:rsidRDefault="00A81F92" w:rsidP="00A81F9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0" o:spid="_x0000_s1043" style="position:absolute;margin-left:355pt;margin-top:6.25pt;width:27pt;height:2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" fillcolor="white [3201]" strokecolor="#4bacc6 [3208]" strokeweight="2pt">
                <v:textbox>
                  <w:txbxContent>
                    <w:p w:rsidR="00A81F92" w:rsidRPr="00C95C9C" w:rsidRDefault="00A81F92" w:rsidP="00A81F9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10A096" wp14:editId="1BED9347">
                <wp:simplePos x="0" y="0"/>
                <wp:positionH relativeFrom="column">
                  <wp:posOffset>2946400</wp:posOffset>
                </wp:positionH>
                <wp:positionV relativeFrom="paragraph">
                  <wp:posOffset>50800</wp:posOffset>
                </wp:positionV>
                <wp:extent cx="342900" cy="342900"/>
                <wp:effectExtent l="0" t="0" r="19050" b="19050"/>
                <wp:wrapNone/>
                <wp:docPr id="308" name="Ellips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8" o:spid="_x0000_s1044" style="position:absolute;margin-left:232pt;margin-top:4pt;width:27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" fillcolor="white [3201]" strokecolor="#4bacc6 [3208]" strokeweight="2pt">
                <v:textbox>
                  <w:txbxContent>
                    <w:p w:rsidR="00E03641" w:rsidRPr="00C95C9C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A91ACF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F2220C" wp14:editId="5610E513">
                <wp:simplePos x="0" y="0"/>
                <wp:positionH relativeFrom="column">
                  <wp:posOffset>498475</wp:posOffset>
                </wp:positionH>
                <wp:positionV relativeFrom="paragraph">
                  <wp:posOffset>69215</wp:posOffset>
                </wp:positionV>
                <wp:extent cx="342900" cy="342900"/>
                <wp:effectExtent l="0" t="0" r="19050" b="1905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E03641" w:rsidRPr="00C95C9C" w:rsidRDefault="00E03641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2" o:spid="_x0000_s1045" style="position:absolute;margin-left:39.25pt;margin-top:5.45pt;width:27pt;height:2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/vyhA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" fillcolor="white [3201]" strokecolor="#4bacc6 [3208]" strokeweight="2pt">
                <v:textbox>
                  <w:txbxContent>
                    <w:p w:rsidR="00E03641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E03641" w:rsidRPr="00C95C9C" w:rsidRDefault="00E03641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03641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86BD4A" wp14:editId="0D188E7C">
                <wp:simplePos x="0" y="0"/>
                <wp:positionH relativeFrom="column">
                  <wp:posOffset>-168275</wp:posOffset>
                </wp:positionH>
                <wp:positionV relativeFrom="paragraph">
                  <wp:posOffset>79375</wp:posOffset>
                </wp:positionV>
                <wp:extent cx="342900" cy="342900"/>
                <wp:effectExtent l="0" t="0" r="19050" b="1905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1" o:spid="_x0000_s1046" style="position:absolute;margin-left:-13.25pt;margin-top:6.25pt;width:27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" fillcolor="white [3201]" strokecolor="#4bacc6 [3208]" strokeweight="2pt">
                <v:textbox>
                  <w:txbxContent>
                    <w:p w:rsidR="00E03641" w:rsidRPr="00C95C9C" w:rsidRDefault="00E03641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1096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92D8666" wp14:editId="1289D5B1">
                  <wp:extent cx="361950" cy="361950"/>
                  <wp:effectExtent l="0" t="0" r="0" b="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Référence renseignée dans la fenêtre d’accueil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CD7AA96" wp14:editId="08B81AAE">
                  <wp:extent cx="361950" cy="361950"/>
                  <wp:effectExtent l="0" t="0" r="0" b="0"/>
                  <wp:docPr id="326" name="Imag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Taux de chute rectangulaire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9E4450D" wp14:editId="6539D445">
                  <wp:extent cx="361950" cy="361950"/>
                  <wp:effectExtent l="0" t="0" r="0" b="0"/>
                  <wp:docPr id="327" name="Imag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Taux de chute rectangulaire avec carré inscrit dans le cas d’une couronne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6913F05" wp14:editId="3D2B887F">
                  <wp:extent cx="361950" cy="371475"/>
                  <wp:effectExtent l="0" t="0" r="0" b="9525"/>
                  <wp:docPr id="328" name="Imag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Taux de chute droit avec carré inscrit dans le cas d’une couronne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A203658" wp14:editId="50D1AF60">
                  <wp:extent cx="371475" cy="361950"/>
                  <wp:effectExtent l="0" t="0" r="9525" b="0"/>
                  <wp:docPr id="329" name="Imag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Taux de chute droit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741D4D0" wp14:editId="538DE85B">
                  <wp:extent cx="361950" cy="371475"/>
                  <wp:effectExtent l="0" t="0" r="0" b="9525"/>
                  <wp:docPr id="330" name="Imag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Largeur de bande restante suivant taux exploitation de la bande de chute vendue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617DF20" wp14:editId="5CD78FF6">
                  <wp:extent cx="361950" cy="371475"/>
                  <wp:effectExtent l="0" t="0" r="0" b="9525"/>
                  <wp:docPr id="331" name="Imag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Largeur de bande restante sans  taux exploitation de la bande de chute vendue</w:t>
            </w:r>
          </w:p>
        </w:tc>
      </w:tr>
      <w:tr w:rsidR="00A91ACF" w:rsidTr="00A91ACF">
        <w:tc>
          <w:tcPr>
            <w:tcW w:w="1761" w:type="dxa"/>
          </w:tcPr>
          <w:p w:rsidR="00A91ACF" w:rsidRDefault="00A81F92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0E29962">
                  <wp:extent cx="361950" cy="361950"/>
                  <wp:effectExtent l="0" t="0" r="0" b="0"/>
                  <wp:docPr id="443" name="Imag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Longueur totale découpée</w:t>
            </w:r>
          </w:p>
        </w:tc>
      </w:tr>
      <w:tr w:rsidR="00A91ACF" w:rsidTr="00A91ACF">
        <w:tc>
          <w:tcPr>
            <w:tcW w:w="1761" w:type="dxa"/>
          </w:tcPr>
          <w:p w:rsidR="00A91ACF" w:rsidRDefault="00A81F92" w:rsidP="00A91ACF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85A70DC">
                  <wp:extent cx="361950" cy="361950"/>
                  <wp:effectExtent l="0" t="0" r="0" b="0"/>
                  <wp:docPr id="444" name="Imag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Temps brut / Temps avec découpe chute rectangulaire</w:t>
            </w:r>
          </w:p>
        </w:tc>
      </w:tr>
      <w:tr w:rsidR="00A91ACF" w:rsidTr="00A91ACF">
        <w:tc>
          <w:tcPr>
            <w:tcW w:w="1761" w:type="dxa"/>
          </w:tcPr>
          <w:p w:rsidR="00A91ACF" w:rsidRDefault="00A91ACF" w:rsidP="00A91ACF">
            <w:r>
              <w:t xml:space="preserve">  </w:t>
            </w:r>
            <w:r w:rsidR="00A81F92">
              <w:rPr>
                <w:noProof/>
              </w:rPr>
              <w:drawing>
                <wp:inline distT="0" distB="0" distL="0" distR="0" wp14:anchorId="414B1276">
                  <wp:extent cx="523875" cy="447675"/>
                  <wp:effectExtent l="0" t="0" r="9525" b="9525"/>
                  <wp:docPr id="481" name="Imag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A91ACF" w:rsidRDefault="00A91ACF" w:rsidP="00A91ACF">
            <w:r>
              <w:t>Dimension du carré inscrit à couper dans le cas d’une couronne</w:t>
            </w:r>
          </w:p>
        </w:tc>
      </w:tr>
    </w:tbl>
    <w:p w:rsidR="009E7BC8" w:rsidRDefault="009E7BC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1F4A54">
      <w:pPr>
        <w:pStyle w:val="Titre3"/>
        <w:rPr>
          <w:noProof/>
        </w:rPr>
      </w:pPr>
      <w:bookmarkStart w:id="8" w:name="_Toc401127515"/>
      <w:r>
        <w:rPr>
          <w:noProof/>
        </w:rPr>
        <w:t>Correspondance</w:t>
      </w:r>
      <w:r w:rsidR="00C6109C">
        <w:rPr>
          <w:noProof/>
        </w:rPr>
        <w:t>s et signfications</w:t>
      </w:r>
      <w:r>
        <w:rPr>
          <w:noProof/>
        </w:rPr>
        <w:t xml:space="preserve"> </w:t>
      </w:r>
      <w:r w:rsidR="000E3C64">
        <w:rPr>
          <w:noProof/>
        </w:rPr>
        <w:t xml:space="preserve">des </w:t>
      </w:r>
      <w:r>
        <w:rPr>
          <w:noProof/>
        </w:rPr>
        <w:t>zones d’informations</w:t>
      </w:r>
      <w:bookmarkEnd w:id="8"/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5519D9" w:rsidRDefault="005519D9" w:rsidP="008E6292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7E8B6579" wp14:editId="44C0C9CB">
            <wp:extent cx="361950" cy="361950"/>
            <wp:effectExtent l="0" t="0" r="0" b="0"/>
            <wp:docPr id="335" name="Imag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Arial"/>
          <w:sz w:val="16"/>
        </w:rPr>
        <w:t xml:space="preserve"> </w:t>
      </w:r>
      <w:r w:rsidRPr="00C27513">
        <w:t>Taux de chute rectangulaire</w:t>
      </w:r>
    </w:p>
    <w:p w:rsidR="009E7BC8" w:rsidRDefault="005519D9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D14750" wp14:editId="4CA9AC3E">
                <wp:simplePos x="0" y="0"/>
                <wp:positionH relativeFrom="column">
                  <wp:posOffset>2346960</wp:posOffset>
                </wp:positionH>
                <wp:positionV relativeFrom="paragraph">
                  <wp:posOffset>967740</wp:posOffset>
                </wp:positionV>
                <wp:extent cx="800100" cy="342900"/>
                <wp:effectExtent l="0" t="0" r="19050" b="1905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E03641" w:rsidRDefault="00E03641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047" style="position:absolute;margin-left:184.8pt;margin-top:76.2pt;width:63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" fillcolor="white [3201]" strokecolor="#f79646 [3209]" strokeweight="2pt">
                <v:textbox>
                  <w:txbxContent>
                    <w:p w:rsidR="00E03641" w:rsidRDefault="00E03641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E03641" w:rsidRDefault="00E03641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419ABF" wp14:editId="03DA4B29">
                <wp:simplePos x="0" y="0"/>
                <wp:positionH relativeFrom="column">
                  <wp:posOffset>1118235</wp:posOffset>
                </wp:positionH>
                <wp:positionV relativeFrom="paragraph">
                  <wp:posOffset>697230</wp:posOffset>
                </wp:positionV>
                <wp:extent cx="1228725" cy="361950"/>
                <wp:effectExtent l="38100" t="57150" r="28575" b="19050"/>
                <wp:wrapNone/>
                <wp:docPr id="347" name="Connecteur droit avec flèch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7" o:spid="_x0000_s1026" type="#_x0000_t32" style="position:absolute;margin-left:88.05pt;margin-top:54.9pt;width:96.75pt;height:28.5pt;flip:x y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" strokecolor="#4579b8 [3044]">
                <v:stroke endarrow="open"/>
              </v:shape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821917" wp14:editId="62098635">
                <wp:simplePos x="0" y="0"/>
                <wp:positionH relativeFrom="column">
                  <wp:posOffset>765810</wp:posOffset>
                </wp:positionH>
                <wp:positionV relativeFrom="paragraph">
                  <wp:posOffset>1059180</wp:posOffset>
                </wp:positionV>
                <wp:extent cx="1581150" cy="152400"/>
                <wp:effectExtent l="38100" t="0" r="19050" b="95250"/>
                <wp:wrapNone/>
                <wp:docPr id="348" name="Connecteur droit avec flèch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8" o:spid="_x0000_s1026" type="#_x0000_t32" style="position:absolute;margin-left:60.3pt;margin-top:83.4pt;width:124.5pt;height:12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IKa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E8CF3" wp14:editId="06221D20">
            <wp:extent cx="2057400" cy="1838325"/>
            <wp:effectExtent l="0" t="0" r="0" b="9525"/>
            <wp:docPr id="333" name="Imag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5519D9" w:rsidP="009E7BC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6F924FAE" wp14:editId="5B07BEFE">
            <wp:extent cx="361950" cy="361950"/>
            <wp:effectExtent l="0" t="0" r="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9E7BC8" w:rsidRDefault="004F4FE8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B5AE20" wp14:editId="0BE5D64C">
                <wp:simplePos x="0" y="0"/>
                <wp:positionH relativeFrom="column">
                  <wp:posOffset>632460</wp:posOffset>
                </wp:positionH>
                <wp:positionV relativeFrom="paragraph">
                  <wp:posOffset>1326515</wp:posOffset>
                </wp:positionV>
                <wp:extent cx="1828800" cy="257175"/>
                <wp:effectExtent l="38100" t="76200" r="19050" b="28575"/>
                <wp:wrapNone/>
                <wp:docPr id="350" name="Connecteur droit avec flèch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0" o:spid="_x0000_s1026" type="#_x0000_t32" style="position:absolute;margin-left:49.8pt;margin-top:104.45pt;width:2in;height:20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0486F5" wp14:editId="26BA5686">
                <wp:simplePos x="0" y="0"/>
                <wp:positionH relativeFrom="column">
                  <wp:posOffset>2451735</wp:posOffset>
                </wp:positionH>
                <wp:positionV relativeFrom="paragraph">
                  <wp:posOffset>1421765</wp:posOffset>
                </wp:positionV>
                <wp:extent cx="1562100" cy="514350"/>
                <wp:effectExtent l="0" t="0" r="19050" b="1905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4FE8">
                            <w:pPr>
                              <w:jc w:val="center"/>
                            </w:pPr>
                            <w:r>
                              <w:t>Taux exploitation carré inscrit à 100%</w:t>
                            </w: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9" o:spid="_x0000_s1048" style="position:absolute;margin-left:193.05pt;margin-top:111.95pt;width:123pt;height:4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" fillcolor="white [3201]" strokecolor="#f79646 [3209]" strokeweight="2pt">
                <v:textbox>
                  <w:txbxContent>
                    <w:p w:rsidR="00E03641" w:rsidRDefault="00E03641" w:rsidP="004F4FE8">
                      <w:pPr>
                        <w:jc w:val="center"/>
                      </w:pPr>
                      <w:r>
                        <w:t>Taux exploitation carré inscrit à 100%</w:t>
                      </w:r>
                    </w:p>
                    <w:p w:rsidR="00E03641" w:rsidRDefault="00E03641" w:rsidP="004F4FE8">
                      <w:pPr>
                        <w:jc w:val="center"/>
                      </w:pPr>
                    </w:p>
                    <w:p w:rsidR="00E03641" w:rsidRDefault="00E03641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960D59" wp14:editId="788AF1C9">
                <wp:simplePos x="0" y="0"/>
                <wp:positionH relativeFrom="column">
                  <wp:posOffset>870585</wp:posOffset>
                </wp:positionH>
                <wp:positionV relativeFrom="paragraph">
                  <wp:posOffset>1078865</wp:posOffset>
                </wp:positionV>
                <wp:extent cx="1581150" cy="152400"/>
                <wp:effectExtent l="38100" t="0" r="19050" b="95250"/>
                <wp:wrapNone/>
                <wp:docPr id="342" name="Connecteur droit avec flèch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2" o:spid="_x0000_s1026" type="#_x0000_t32" style="position:absolute;margin-left:68.55pt;margin-top:84.95pt;width:124.5pt;height:1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4Z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A9FCA" wp14:editId="6680ADEB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026" style="position:absolute;margin-left:32.55pt;margin-top:77.45pt;width:32.2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" fillcolor="black [3213]" strokecolor="black [3200]" strokeweight="2pt"/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9D10A5" wp14:editId="319488F2">
                <wp:simplePos x="0" y="0"/>
                <wp:positionH relativeFrom="column">
                  <wp:posOffset>1118235</wp:posOffset>
                </wp:positionH>
                <wp:positionV relativeFrom="paragraph">
                  <wp:posOffset>715645</wp:posOffset>
                </wp:positionV>
                <wp:extent cx="1333500" cy="361950"/>
                <wp:effectExtent l="38100" t="57150" r="19050" b="19050"/>
                <wp:wrapNone/>
                <wp:docPr id="341" name="Connecteur droit avec flèch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41" o:spid="_x0000_s1026" type="#_x0000_t32" style="position:absolute;margin-left:88.05pt;margin-top:56.35pt;width:105pt;height:28.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568142" wp14:editId="53A9968B">
                <wp:simplePos x="0" y="0"/>
                <wp:positionH relativeFrom="column">
                  <wp:posOffset>2451735</wp:posOffset>
                </wp:positionH>
                <wp:positionV relativeFrom="paragraph">
                  <wp:posOffset>982345</wp:posOffset>
                </wp:positionV>
                <wp:extent cx="800100" cy="247650"/>
                <wp:effectExtent l="0" t="0" r="19050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E03641" w:rsidRDefault="00E03641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0" o:spid="_x0000_s1049" style="position:absolute;margin-left:193.05pt;margin-top:77.35pt;width:63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" fillcolor="white [3201]" strokecolor="#f79646 [3209]" strokeweight="2pt">
                <v:textbox>
                  <w:txbxContent>
                    <w:p w:rsidR="00E03641" w:rsidRDefault="00E03641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E03641" w:rsidRDefault="00E03641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w:drawing>
          <wp:inline distT="0" distB="0" distL="0" distR="0" wp14:anchorId="2C013CF9" wp14:editId="468CD434">
            <wp:extent cx="2057400" cy="1838325"/>
            <wp:effectExtent l="0" t="0" r="0" b="9525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5CB13A45" wp14:editId="16154E86">
            <wp:extent cx="361950" cy="361950"/>
            <wp:effectExtent l="0" t="0" r="0" b="0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4F4FE8" w:rsidRPr="00E64A2F" w:rsidRDefault="005D3923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9A43FD" wp14:editId="422F0013">
                <wp:simplePos x="0" y="0"/>
                <wp:positionH relativeFrom="column">
                  <wp:posOffset>2461260</wp:posOffset>
                </wp:positionH>
                <wp:positionV relativeFrom="paragraph">
                  <wp:posOffset>233680</wp:posOffset>
                </wp:positionV>
                <wp:extent cx="800100" cy="295275"/>
                <wp:effectExtent l="0" t="0" r="19050" b="2857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6" o:spid="_x0000_s1050" style="position:absolute;margin-left:193.8pt;margin-top:18.4pt;width:63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" fillcolor="white [3201]" strokecolor="#f79646 [3209]" strokeweight="2pt">
                <v:textbox>
                  <w:txbxContent>
                    <w:p w:rsidR="00E03641" w:rsidRDefault="00E03641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E03641" w:rsidRDefault="00E03641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2BE67C" wp14:editId="78360FC4">
                <wp:simplePos x="0" y="0"/>
                <wp:positionH relativeFrom="column">
                  <wp:posOffset>699135</wp:posOffset>
                </wp:positionH>
                <wp:positionV relativeFrom="paragraph">
                  <wp:posOffset>393700</wp:posOffset>
                </wp:positionV>
                <wp:extent cx="1752600" cy="723900"/>
                <wp:effectExtent l="38100" t="0" r="19050" b="76200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9" o:spid="_x0000_s1026" type="#_x0000_t32" style="position:absolute;margin-left:55.05pt;margin-top:31pt;width:138pt;height:57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07C18C" wp14:editId="3D98EEB4">
                <wp:simplePos x="0" y="0"/>
                <wp:positionH relativeFrom="column">
                  <wp:posOffset>870585</wp:posOffset>
                </wp:positionH>
                <wp:positionV relativeFrom="paragraph">
                  <wp:posOffset>393700</wp:posOffset>
                </wp:positionV>
                <wp:extent cx="1581150" cy="838200"/>
                <wp:effectExtent l="38100" t="0" r="19050" b="57150"/>
                <wp:wrapNone/>
                <wp:docPr id="353" name="Connecteur droit avec flèch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3" o:spid="_x0000_s1026" type="#_x0000_t32" style="position:absolute;margin-left:68.55pt;margin-top:31pt;width:124.5pt;height:6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0A36E0" wp14:editId="35E7EDCB">
                <wp:simplePos x="0" y="0"/>
                <wp:positionH relativeFrom="column">
                  <wp:posOffset>1118235</wp:posOffset>
                </wp:positionH>
                <wp:positionV relativeFrom="paragraph">
                  <wp:posOffset>393700</wp:posOffset>
                </wp:positionV>
                <wp:extent cx="1333500" cy="323850"/>
                <wp:effectExtent l="38100" t="0" r="19050" b="95250"/>
                <wp:wrapNone/>
                <wp:docPr id="355" name="Connecteur droit avec flèch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5" o:spid="_x0000_s1026" type="#_x0000_t32" style="position:absolute;margin-left:88.05pt;margin-top:31pt;width:105pt;height:25.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4F4FE8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B51F18" wp14:editId="0076AFCB">
                <wp:simplePos x="0" y="0"/>
                <wp:positionH relativeFrom="column">
                  <wp:posOffset>489585</wp:posOffset>
                </wp:positionH>
                <wp:positionV relativeFrom="paragraph">
                  <wp:posOffset>1231900</wp:posOffset>
                </wp:positionV>
                <wp:extent cx="1333501" cy="856616"/>
                <wp:effectExtent l="38100" t="38100" r="19050" b="19685"/>
                <wp:wrapNone/>
                <wp:docPr id="351" name="Connecteur droit avec flèch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1" cy="8566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1" o:spid="_x0000_s1026" type="#_x0000_t32" style="position:absolute;margin-left:38.55pt;margin-top:97pt;width:105pt;height:67.4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42AA94" wp14:editId="6C96D392">
                <wp:simplePos x="0" y="0"/>
                <wp:positionH relativeFrom="column">
                  <wp:posOffset>1823085</wp:posOffset>
                </wp:positionH>
                <wp:positionV relativeFrom="paragraph">
                  <wp:posOffset>1840865</wp:posOffset>
                </wp:positionV>
                <wp:extent cx="1562100" cy="514350"/>
                <wp:effectExtent l="0" t="0" r="19050" b="1905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4FE8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051" style="position:absolute;margin-left:143.55pt;margin-top:144.95pt;width:123pt;height:4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" fillcolor="white [3201]" strokecolor="#f79646 [3209]" strokeweight="2pt">
                <v:textbox>
                  <w:txbxContent>
                    <w:p w:rsidR="00E03641" w:rsidRDefault="00E03641" w:rsidP="004F4FE8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E03641" w:rsidRDefault="00E03641" w:rsidP="004F4FE8">
                      <w:pPr>
                        <w:jc w:val="center"/>
                      </w:pPr>
                    </w:p>
                    <w:p w:rsidR="00E03641" w:rsidRDefault="00E03641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96BB3" wp14:editId="3EC5A4F8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026" style="position:absolute;margin-left:32.55pt;margin-top:77.45pt;width:32.2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4F4FE8">
        <w:rPr>
          <w:noProof/>
        </w:rPr>
        <w:drawing>
          <wp:inline distT="0" distB="0" distL="0" distR="0" wp14:anchorId="3466A204" wp14:editId="60624C64">
            <wp:extent cx="2057400" cy="1838325"/>
            <wp:effectExtent l="0" t="0" r="0" b="9525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Pr="00C27513" w:rsidRDefault="00A324BE" w:rsidP="004F4FE8">
      <w:r>
        <w:rPr>
          <w:noProof/>
        </w:rPr>
        <w:drawing>
          <wp:inline distT="0" distB="0" distL="0" distR="0" wp14:anchorId="33E198B6" wp14:editId="70AC3EB4">
            <wp:extent cx="371475" cy="361950"/>
            <wp:effectExtent l="0" t="0" r="9525" b="0"/>
            <wp:docPr id="374" name="Imag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FE8" w:rsidRPr="00C27513">
        <w:t xml:space="preserve">Taux de </w:t>
      </w:r>
      <w:r w:rsidRPr="00C27513">
        <w:t xml:space="preserve"> chute droit</w:t>
      </w:r>
      <w:r w:rsidR="000B0318" w:rsidRPr="00C27513">
        <w:t xml:space="preserve"> (délignage de la chute sur toute la largeur du format de découpe)</w:t>
      </w:r>
    </w:p>
    <w:p w:rsidR="004F4FE8" w:rsidRPr="00E64A2F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5" behindDoc="0" locked="0" layoutInCell="1" allowOverlap="1" wp14:anchorId="1C59B92A" wp14:editId="39213DED">
                <wp:simplePos x="0" y="0"/>
                <wp:positionH relativeFrom="column">
                  <wp:posOffset>118110</wp:posOffset>
                </wp:positionH>
                <wp:positionV relativeFrom="paragraph">
                  <wp:posOffset>90805</wp:posOffset>
                </wp:positionV>
                <wp:extent cx="1200150" cy="561975"/>
                <wp:effectExtent l="0" t="0" r="19050" b="2857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0" o:spid="_x0000_s1026" style="position:absolute;margin-left:9.3pt;margin-top:7.15pt;width:94.5pt;height:44.25pt;z-index:251746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14F8B6" wp14:editId="22962BD2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4FE8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9" o:spid="_x0000_s1052" style="position:absolute;margin-left:149.55pt;margin-top:9.4pt;width:159.7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" fillcolor="white [3201]" strokecolor="#f79646 [3209]" strokeweight="2pt">
                <v:textbox>
                  <w:txbxContent>
                    <w:p w:rsidR="00E03641" w:rsidRDefault="00E03641" w:rsidP="004F4FE8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E03641" w:rsidRDefault="00E03641" w:rsidP="004F4FE8">
                      <w:pPr>
                        <w:jc w:val="center"/>
                      </w:pPr>
                    </w:p>
                    <w:p w:rsidR="00E03641" w:rsidRDefault="00E03641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1BD8A0" wp14:editId="25525AF4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76" name="Connecteur droit avec flèch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76" o:spid="_x0000_s1026" type="#_x0000_t32" style="position:absolute;margin-left:78.3pt;margin-top:37.15pt;width:114.75pt;height:62.2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ArqPgL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77FA9C" wp14:editId="0CD626D0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68" name="Connecteur droit avec flèch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8" o:spid="_x0000_s1026" type="#_x0000_t32" style="position:absolute;margin-left:100.05pt;margin-top:99.35pt;width:93pt;height:41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9BC1DF" wp14:editId="0869465B">
                <wp:simplePos x="0" y="0"/>
                <wp:positionH relativeFrom="column">
                  <wp:posOffset>870585</wp:posOffset>
                </wp:positionH>
                <wp:positionV relativeFrom="paragraph">
                  <wp:posOffset>1262380</wp:posOffset>
                </wp:positionV>
                <wp:extent cx="1581150" cy="0"/>
                <wp:effectExtent l="38100" t="76200" r="0" b="114300"/>
                <wp:wrapNone/>
                <wp:docPr id="365" name="Connecteur droit avec flèch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5" o:spid="_x0000_s1026" type="#_x0000_t32" style="position:absolute;margin-left:68.55pt;margin-top:99.4pt;width:124.5pt;height: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BCC954" wp14:editId="6A84852A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E03641" w:rsidRDefault="00E03641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7" o:spid="_x0000_s1053" style="position:absolute;margin-left:193.05pt;margin-top:87.4pt;width:63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" fillcolor="white [3201]" strokecolor="#f79646 [3209]" strokeweight="2pt">
                <v:textbox>
                  <w:txbxContent>
                    <w:p w:rsidR="00E03641" w:rsidRDefault="00E03641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E03641" w:rsidRDefault="00E03641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F57A71" wp14:editId="7C672740">
                <wp:simplePos x="0" y="0"/>
                <wp:positionH relativeFrom="column">
                  <wp:posOffset>1118235</wp:posOffset>
                </wp:positionH>
                <wp:positionV relativeFrom="paragraph">
                  <wp:posOffset>271780</wp:posOffset>
                </wp:positionV>
                <wp:extent cx="1333500" cy="0"/>
                <wp:effectExtent l="38100" t="76200" r="0" b="114300"/>
                <wp:wrapNone/>
                <wp:docPr id="366" name="Connecteur droit avec flèch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6" o:spid="_x0000_s1026" type="#_x0000_t32" style="position:absolute;margin-left:88.05pt;margin-top:21.4pt;width:105pt;height:0;flip:x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w:drawing>
          <wp:inline distT="0" distB="0" distL="0" distR="0" wp14:anchorId="56DFFEF4" wp14:editId="6A44C0A9">
            <wp:extent cx="1762124" cy="2000250"/>
            <wp:effectExtent l="0" t="0" r="0" b="0"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4F62AA" w:rsidRPr="00C27513" w:rsidRDefault="004F62AA" w:rsidP="004F62AA">
      <w:r>
        <w:rPr>
          <w:noProof/>
        </w:rPr>
        <w:drawing>
          <wp:inline distT="0" distB="0" distL="0" distR="0" wp14:anchorId="31F4B59B" wp14:editId="13E7D347">
            <wp:extent cx="361950" cy="371475"/>
            <wp:effectExtent l="0" t="0" r="0" b="9525"/>
            <wp:docPr id="378" name="Imag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 chute droit avec  carré inscr</w:t>
      </w:r>
      <w:r w:rsidR="003A704B" w:rsidRPr="00C27513">
        <w:t xml:space="preserve">it </w:t>
      </w:r>
      <w:r w:rsidR="000B0318" w:rsidRPr="00C27513">
        <w:t xml:space="preserve">  (délignage de la chute sur toute la largeur du format de découpe)</w:t>
      </w: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62AA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4C82A5" wp14:editId="7D3CF20B">
                <wp:simplePos x="0" y="0"/>
                <wp:positionH relativeFrom="column">
                  <wp:posOffset>1118235</wp:posOffset>
                </wp:positionH>
                <wp:positionV relativeFrom="paragraph">
                  <wp:posOffset>196850</wp:posOffset>
                </wp:positionV>
                <wp:extent cx="1333500" cy="76200"/>
                <wp:effectExtent l="19050" t="76200" r="19050" b="38100"/>
                <wp:wrapNone/>
                <wp:docPr id="384" name="Connecteur droit avec flèch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7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4" o:spid="_x0000_s1026" type="#_x0000_t32" style="position:absolute;margin-left:88.05pt;margin-top:15.5pt;width:105pt;height:6pt;flip:x y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1084CD" wp14:editId="58C35B74">
                <wp:simplePos x="0" y="0"/>
                <wp:positionH relativeFrom="column">
                  <wp:posOffset>118110</wp:posOffset>
                </wp:positionH>
                <wp:positionV relativeFrom="paragraph">
                  <wp:posOffset>92075</wp:posOffset>
                </wp:positionV>
                <wp:extent cx="1200150" cy="561975"/>
                <wp:effectExtent l="0" t="0" r="19050" b="28575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5" o:spid="_x0000_s1026" style="position:absolute;margin-left:9.3pt;margin-top:7.25pt;width:94.5pt;height:44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9846B5" wp14:editId="41DD783A">
                <wp:simplePos x="0" y="0"/>
                <wp:positionH relativeFrom="column">
                  <wp:posOffset>822960</wp:posOffset>
                </wp:positionH>
                <wp:positionV relativeFrom="paragraph">
                  <wp:posOffset>1263650</wp:posOffset>
                </wp:positionV>
                <wp:extent cx="1627506" cy="114300"/>
                <wp:effectExtent l="38100" t="0" r="10795" b="95250"/>
                <wp:wrapNone/>
                <wp:docPr id="391" name="Connecteur droit avec flèch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7506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91" o:spid="_x0000_s1026" type="#_x0000_t32" style="position:absolute;margin-left:64.8pt;margin-top:99.5pt;width:128.15pt;height:9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A272E" wp14:editId="659DEEF1">
                <wp:simplePos x="0" y="0"/>
                <wp:positionH relativeFrom="column">
                  <wp:posOffset>765810</wp:posOffset>
                </wp:positionH>
                <wp:positionV relativeFrom="paragraph">
                  <wp:posOffset>1054100</wp:posOffset>
                </wp:positionV>
                <wp:extent cx="1685925" cy="209550"/>
                <wp:effectExtent l="38100" t="76200" r="28575" b="19050"/>
                <wp:wrapNone/>
                <wp:docPr id="382" name="Connecteur droit avec flèch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2" o:spid="_x0000_s1026" type="#_x0000_t32" style="position:absolute;margin-left:60.3pt;margin-top:83pt;width:132.75pt;height:16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E48E94" wp14:editId="393ECDB6">
                <wp:simplePos x="0" y="0"/>
                <wp:positionH relativeFrom="column">
                  <wp:posOffset>537210</wp:posOffset>
                </wp:positionH>
                <wp:positionV relativeFrom="paragraph">
                  <wp:posOffset>1111250</wp:posOffset>
                </wp:positionV>
                <wp:extent cx="419100" cy="419100"/>
                <wp:effectExtent l="0" t="0" r="19050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026" style="position:absolute;margin-left:42.3pt;margin-top:87.5pt;width:33pt;height:3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668207" wp14:editId="2C972840">
                <wp:simplePos x="0" y="0"/>
                <wp:positionH relativeFrom="column">
                  <wp:posOffset>565785</wp:posOffset>
                </wp:positionH>
                <wp:positionV relativeFrom="paragraph">
                  <wp:posOffset>1377950</wp:posOffset>
                </wp:positionV>
                <wp:extent cx="0" cy="961390"/>
                <wp:effectExtent l="95250" t="38100" r="57150" b="10160"/>
                <wp:wrapNone/>
                <wp:docPr id="389" name="Connecteur droit avec flèch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1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9" o:spid="_x0000_s1026" type="#_x0000_t32" style="position:absolute;margin-left:44.55pt;margin-top:108.5pt;width:0;height:75.7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FF3B2" wp14:editId="3964C257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62AA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E03641" w:rsidRDefault="00E03641" w:rsidP="004F62AA">
                            <w:pPr>
                              <w:jc w:val="center"/>
                            </w:pPr>
                          </w:p>
                          <w:p w:rsidR="00E03641" w:rsidRDefault="00E03641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54" style="position:absolute;margin-left:149.55pt;margin-top:9.4pt;width:159.75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" fillcolor="white [3201]" strokecolor="#f79646 [3209]" strokeweight="2pt">
                <v:textbox>
                  <w:txbxContent>
                    <w:p w:rsidR="00E03641" w:rsidRDefault="00E03641" w:rsidP="004F62AA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E03641" w:rsidRDefault="00E03641" w:rsidP="004F62AA">
                      <w:pPr>
                        <w:jc w:val="center"/>
                      </w:pPr>
                    </w:p>
                    <w:p w:rsidR="00E03641" w:rsidRDefault="00E03641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8052CD" wp14:editId="7AF58272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80" name="Connecteur droit avec flèch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0" o:spid="_x0000_s1026" type="#_x0000_t32" style="position:absolute;margin-left:78.3pt;margin-top:37.15pt;width:114.75pt;height:62.2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EcVTs3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9A58E9" wp14:editId="3751A21C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81" name="Connecteur droit avec flèch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1" o:spid="_x0000_s1026" type="#_x0000_t32" style="position:absolute;margin-left:100.05pt;margin-top:99.35pt;width:93pt;height:41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C4E03E" wp14:editId="08DB7CB9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62AA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E03641" w:rsidRDefault="00E03641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3" o:spid="_x0000_s1055" style="position:absolute;margin-left:193.05pt;margin-top:87.4pt;width:63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" fillcolor="white [3201]" strokecolor="#f79646 [3209]" strokeweight="2pt">
                <v:textbox>
                  <w:txbxContent>
                    <w:p w:rsidR="00E03641" w:rsidRDefault="00E03641" w:rsidP="004F62AA">
                      <w:pPr>
                        <w:jc w:val="center"/>
                      </w:pPr>
                      <w:r>
                        <w:t>Chutes</w:t>
                      </w:r>
                    </w:p>
                    <w:p w:rsidR="00E03641" w:rsidRDefault="00E03641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>
        <w:rPr>
          <w:noProof/>
        </w:rPr>
        <w:drawing>
          <wp:inline distT="0" distB="0" distL="0" distR="0" wp14:anchorId="306CAB48" wp14:editId="53F3B967">
            <wp:extent cx="1762124" cy="2000250"/>
            <wp:effectExtent l="0" t="0" r="0" b="0"/>
            <wp:docPr id="386" name="Imag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A324BE" w:rsidRDefault="00A324BE" w:rsidP="008E6292">
      <w:pPr>
        <w:rPr>
          <w:noProof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  <w:r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72C507" wp14:editId="24FD66D3">
                <wp:simplePos x="0" y="0"/>
                <wp:positionH relativeFrom="column">
                  <wp:posOffset>203835</wp:posOffset>
                </wp:positionH>
                <wp:positionV relativeFrom="paragraph">
                  <wp:posOffset>39370</wp:posOffset>
                </wp:positionV>
                <wp:extent cx="1562100" cy="514350"/>
                <wp:effectExtent l="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4F62AA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E03641" w:rsidRDefault="00E03641" w:rsidP="004F62AA">
                            <w:pPr>
                              <w:jc w:val="center"/>
                            </w:pPr>
                          </w:p>
                          <w:p w:rsidR="00E03641" w:rsidRDefault="00E03641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o:spid="_x0000_s1056" style="position:absolute;margin-left:16.05pt;margin-top:3.1pt;width:123pt;height:4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" fillcolor="white [3201]" strokecolor="#f79646 [3209]" strokeweight="2pt">
                <v:textbox>
                  <w:txbxContent>
                    <w:p w:rsidR="00E03641" w:rsidRDefault="00E03641" w:rsidP="004F62AA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E03641" w:rsidRDefault="00E03641" w:rsidP="004F62AA">
                      <w:pPr>
                        <w:jc w:val="center"/>
                      </w:pPr>
                    </w:p>
                    <w:p w:rsidR="00E03641" w:rsidRDefault="00E03641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D349BD" w:rsidRDefault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9" w:name="_Toc401127516"/>
      <w:r>
        <w:t>Plaque</w:t>
      </w:r>
      <w:bookmarkEnd w:id="9"/>
    </w:p>
    <w:p w:rsidR="00C6109C" w:rsidRDefault="00C6109C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0" w:name="_Toc401127517"/>
      <w:r>
        <w:t>Fenêtre d’information</w:t>
      </w:r>
      <w:bookmarkEnd w:id="10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6F000B" w:rsidP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71B8B8" wp14:editId="69C81D6B">
                <wp:simplePos x="0" y="0"/>
                <wp:positionH relativeFrom="column">
                  <wp:posOffset>1327785</wp:posOffset>
                </wp:positionH>
                <wp:positionV relativeFrom="paragraph">
                  <wp:posOffset>1813560</wp:posOffset>
                </wp:positionV>
                <wp:extent cx="1076325" cy="152400"/>
                <wp:effectExtent l="19050" t="19050" r="28575" b="38100"/>
                <wp:wrapNone/>
                <wp:docPr id="395" name="Flèche droit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5" o:spid="_x0000_s1026" type="#_x0000_t13" style="position:absolute;margin-left:104.55pt;margin-top:142.8pt;width:84.75pt;height:12pt;rotation:18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iaAeg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3595D7" wp14:editId="52C257BC">
                <wp:simplePos x="0" y="0"/>
                <wp:positionH relativeFrom="column">
                  <wp:posOffset>1327785</wp:posOffset>
                </wp:positionH>
                <wp:positionV relativeFrom="paragraph">
                  <wp:posOffset>840105</wp:posOffset>
                </wp:positionV>
                <wp:extent cx="1076325" cy="152400"/>
                <wp:effectExtent l="19050" t="19050" r="28575" b="38100"/>
                <wp:wrapNone/>
                <wp:docPr id="394" name="Flèche droit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4" o:spid="_x0000_s1026" type="#_x0000_t13" style="position:absolute;margin-left:104.55pt;margin-top:66.15pt;width:84.75pt;height:12pt;rotation:18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YW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ACA03E" wp14:editId="6D8C0EF0">
                <wp:simplePos x="0" y="0"/>
                <wp:positionH relativeFrom="column">
                  <wp:posOffset>1327785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93" name="Flèche droit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3" o:spid="_x0000_s1026" type="#_x0000_t13" style="position:absolute;margin-left:104.55pt;margin-top:16.8pt;width:84.75pt;height:12pt;rotation:18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RB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25F1AB" wp14:editId="17B4F6EE">
            <wp:extent cx="1800225" cy="2071105"/>
            <wp:effectExtent l="0" t="0" r="0" b="5715"/>
            <wp:docPr id="397" name="Imag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9768" cy="20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1" w:name="_Toc401127518"/>
      <w:r>
        <w:t>Feuille de calcul</w:t>
      </w:r>
      <w:bookmarkEnd w:id="11"/>
    </w:p>
    <w:p w:rsidR="00D349BD" w:rsidRDefault="00D349BD" w:rsidP="001F4A54">
      <w:pPr>
        <w:pStyle w:val="Titre3"/>
      </w:pPr>
      <w:bookmarkStart w:id="12" w:name="_Toc401127519"/>
      <w:r>
        <w:t>Description des zones de saisies</w:t>
      </w:r>
      <w:bookmarkEnd w:id="12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1027FF" w:rsidP="008E6292"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74F528" wp14:editId="0DEDD8C6">
                <wp:simplePos x="0" y="0"/>
                <wp:positionH relativeFrom="column">
                  <wp:posOffset>3261360</wp:posOffset>
                </wp:positionH>
                <wp:positionV relativeFrom="paragraph">
                  <wp:posOffset>1084580</wp:posOffset>
                </wp:positionV>
                <wp:extent cx="0" cy="619125"/>
                <wp:effectExtent l="95250" t="38100" r="57150" b="9525"/>
                <wp:wrapNone/>
                <wp:docPr id="409" name="Connecteur droit avec flèch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9" o:spid="_x0000_s1026" type="#_x0000_t32" style="position:absolute;margin-left:256.8pt;margin-top:85.4pt;width:0;height:48.7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71D7A0" wp14:editId="0D69DDBC">
                <wp:simplePos x="0" y="0"/>
                <wp:positionH relativeFrom="column">
                  <wp:posOffset>5690235</wp:posOffset>
                </wp:positionH>
                <wp:positionV relativeFrom="paragraph">
                  <wp:posOffset>1113155</wp:posOffset>
                </wp:positionV>
                <wp:extent cx="0" cy="619125"/>
                <wp:effectExtent l="95250" t="38100" r="57150" b="9525"/>
                <wp:wrapNone/>
                <wp:docPr id="411" name="Connecteur droit avec flèch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1" o:spid="_x0000_s1026" type="#_x0000_t32" style="position:absolute;margin-left:448.05pt;margin-top:87.65pt;width:0;height:48.75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DA23A8" wp14:editId="1E96E31D">
                <wp:simplePos x="0" y="0"/>
                <wp:positionH relativeFrom="column">
                  <wp:posOffset>5528310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5" name="Ellips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E03641" w:rsidRDefault="00E03641" w:rsidP="00D349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5" o:spid="_x0000_s1057" style="position:absolute;margin-left:435.3pt;margin-top:136.3pt;width:27pt;height:27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6</w:t>
                      </w:r>
                    </w:p>
                    <w:p w:rsidR="00E03641" w:rsidRDefault="00E03641" w:rsidP="00D349B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20A3A6C" wp14:editId="1D701621">
                <wp:simplePos x="0" y="0"/>
                <wp:positionH relativeFrom="column">
                  <wp:posOffset>4775835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10" name="Connecteur droit avec flèch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0" o:spid="_x0000_s1026" type="#_x0000_t32" style="position:absolute;margin-left:376.05pt;margin-top:87.65pt;width:.75pt;height:48.75pt;flip:x 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7BDD45" wp14:editId="64E456B0">
                <wp:simplePos x="0" y="0"/>
                <wp:positionH relativeFrom="column">
                  <wp:posOffset>4623435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4" name="Ellips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4" o:spid="_x0000_s1058" style="position:absolute;margin-left:364.05pt;margin-top:136.3pt;width:27pt;height:2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13704F" wp14:editId="00C84B6A">
                <wp:simplePos x="0" y="0"/>
                <wp:positionH relativeFrom="column">
                  <wp:posOffset>3089910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3" name="Ellips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3" o:spid="_x0000_s1059" style="position:absolute;margin-left:243.3pt;margin-top:136.3pt;width:27pt;height:27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01C447" wp14:editId="21D39610">
                <wp:simplePos x="0" y="0"/>
                <wp:positionH relativeFrom="column">
                  <wp:posOffset>2718435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08" name="Connecteur droit avec flèch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8" o:spid="_x0000_s1026" type="#_x0000_t32" style="position:absolute;margin-left:214.05pt;margin-top:87.65pt;width:.75pt;height:48.75pt;flip:x 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D30A09E" wp14:editId="5D8EA374">
                <wp:simplePos x="0" y="0"/>
                <wp:positionH relativeFrom="column">
                  <wp:posOffset>1918335</wp:posOffset>
                </wp:positionH>
                <wp:positionV relativeFrom="paragraph">
                  <wp:posOffset>1294130</wp:posOffset>
                </wp:positionV>
                <wp:extent cx="0" cy="438150"/>
                <wp:effectExtent l="95250" t="38100" r="57150" b="19050"/>
                <wp:wrapNone/>
                <wp:docPr id="407" name="Connecteur droit avec flèch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7" o:spid="_x0000_s1026" type="#_x0000_t32" style="position:absolute;margin-left:151.05pt;margin-top:101.9pt;width:0;height:34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217767" wp14:editId="52EE7139">
                <wp:simplePos x="0" y="0"/>
                <wp:positionH relativeFrom="column">
                  <wp:posOffset>1746885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1" name="Ellips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1" o:spid="_x0000_s1060" style="position:absolute;margin-left:137.55pt;margin-top:136.3pt;width:27pt;height:2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7A8A80" wp14:editId="18200E78">
                <wp:simplePos x="0" y="0"/>
                <wp:positionH relativeFrom="column">
                  <wp:posOffset>1251585</wp:posOffset>
                </wp:positionH>
                <wp:positionV relativeFrom="paragraph">
                  <wp:posOffset>932180</wp:posOffset>
                </wp:positionV>
                <wp:extent cx="9525" cy="800100"/>
                <wp:effectExtent l="95250" t="38100" r="66675" b="19050"/>
                <wp:wrapNone/>
                <wp:docPr id="406" name="Connecteur droit avec flèch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6" o:spid="_x0000_s1026" type="#_x0000_t32" style="position:absolute;margin-left:98.55pt;margin-top:73.4pt;width:.75pt;height:63pt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D7CD64" wp14:editId="11EF26DC">
                <wp:simplePos x="0" y="0"/>
                <wp:positionH relativeFrom="column">
                  <wp:posOffset>1080135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0" name="Ellips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0" o:spid="_x0000_s1061" style="position:absolute;margin-left:85.05pt;margin-top:136.3pt;width:27pt;height:27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noProof/>
        </w:rPr>
        <w:drawing>
          <wp:inline distT="0" distB="0" distL="0" distR="0" wp14:anchorId="1EB27BDF" wp14:editId="4046EB76">
            <wp:extent cx="6120130" cy="1426372"/>
            <wp:effectExtent l="0" t="0" r="0" b="2540"/>
            <wp:docPr id="412" name="Imag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BD" w:rsidRDefault="00D349BD" w:rsidP="008E6292"/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B40EC5" wp14:editId="4FA76465">
                <wp:simplePos x="0" y="0"/>
                <wp:positionH relativeFrom="column">
                  <wp:posOffset>2556510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402" name="Ellips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2" o:spid="_x0000_s1062" style="position:absolute;margin-left:201.3pt;margin-top:.3pt;width:27pt;height:27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" fillcolor="white [3201]" strokecolor="#c39" strokeweight="2pt">
                <v:textbox>
                  <w:txbxContent>
                    <w:p w:rsidR="00E03641" w:rsidRPr="00C95C9C" w:rsidRDefault="00E03641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5254E1" wp14:editId="5F8F1354">
                  <wp:extent cx="361950" cy="361950"/>
                  <wp:effectExtent l="0" t="0" r="0" b="0"/>
                  <wp:docPr id="414" name="Imag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Taux d’exploitation de la bande de chute vendue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EE56452" wp14:editId="1146595C">
                  <wp:extent cx="361950" cy="361950"/>
                  <wp:effectExtent l="0" t="0" r="0" b="0"/>
                  <wp:docPr id="415" name="Imag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Taux d’exploitation de la chute de l’ouverture intérieure, dans le cas ou elle est </w:t>
            </w:r>
            <w:r w:rsidR="001027FF">
              <w:t>défini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2DEE168" wp14:editId="4B7A3B75">
                  <wp:extent cx="361950" cy="361950"/>
                  <wp:effectExtent l="0" t="0" r="0" b="0"/>
                  <wp:docPr id="416" name="Imag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B47C7D4" wp14:editId="7BC9DF10">
                  <wp:extent cx="361950" cy="361950"/>
                  <wp:effectExtent l="0" t="0" r="0" b="0"/>
                  <wp:docPr id="417" name="Imag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Largeur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A7F5ADB" wp14:editId="52CD48B7">
                  <wp:extent cx="371475" cy="361950"/>
                  <wp:effectExtent l="0" t="0" r="9525" b="0"/>
                  <wp:docPr id="418" name="Imag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Longueur, Largeur de la plaque</w:t>
            </w:r>
            <w:r w:rsidR="006D78A0">
              <w:t xml:space="preserve"> à couper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86B876C" wp14:editId="40370623">
                  <wp:extent cx="361950" cy="361950"/>
                  <wp:effectExtent l="0" t="0" r="0" b="0"/>
                  <wp:docPr id="419" name="Imag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Longueur, Largeur de l’ouverture </w:t>
            </w:r>
            <w:r w:rsidR="001027FF">
              <w:t>intérieure</w:t>
            </w:r>
            <w:r w:rsidR="006D78A0">
              <w:t xml:space="preserve"> à couper</w:t>
            </w:r>
          </w:p>
        </w:tc>
      </w:tr>
    </w:tbl>
    <w:p w:rsidR="005D3D3E" w:rsidRDefault="005D3D3E" w:rsidP="008E6292">
      <w:pPr>
        <w:rPr>
          <w:rFonts w:ascii="Calibri" w:hAnsi="Calibri" w:cs="Arial"/>
          <w:sz w:val="16"/>
        </w:rPr>
      </w:pPr>
    </w:p>
    <w:p w:rsidR="00D349BD" w:rsidRDefault="00D349BD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0B0318" w:rsidRDefault="000B031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1F4A54">
      <w:pPr>
        <w:pStyle w:val="Titre3"/>
      </w:pPr>
      <w:bookmarkStart w:id="13" w:name="_Toc401127520"/>
      <w:r>
        <w:t>Description des zones d’informations</w:t>
      </w:r>
      <w:bookmarkEnd w:id="13"/>
    </w:p>
    <w:p w:rsidR="001027FF" w:rsidRDefault="001027FF" w:rsidP="008E6292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F8FFD9" wp14:editId="437BEDF7">
                <wp:simplePos x="0" y="0"/>
                <wp:positionH relativeFrom="column">
                  <wp:posOffset>3089910</wp:posOffset>
                </wp:positionH>
                <wp:positionV relativeFrom="paragraph">
                  <wp:posOffset>13970</wp:posOffset>
                </wp:positionV>
                <wp:extent cx="342900" cy="342900"/>
                <wp:effectExtent l="0" t="0" r="19050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0" o:spid="_x0000_s1063" style="position:absolute;margin-left:243.3pt;margin-top:1.1pt;width:27pt;height:2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" fillcolor="white [3201]" strokecolor="#4bacc6 [3208]" strokeweight="2pt">
                <v:textbox>
                  <w:txbxContent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1027FF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55D84C" wp14:editId="475798AD">
                <wp:simplePos x="0" y="0"/>
                <wp:positionH relativeFrom="column">
                  <wp:posOffset>3937635</wp:posOffset>
                </wp:positionH>
                <wp:positionV relativeFrom="paragraph">
                  <wp:posOffset>1099185</wp:posOffset>
                </wp:positionV>
                <wp:extent cx="647700" cy="723901"/>
                <wp:effectExtent l="38100" t="38100" r="19050" b="1905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7239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1" o:spid="_x0000_s1026" type="#_x0000_t32" style="position:absolute;margin-left:310.05pt;margin-top:86.55pt;width:51pt;height:57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4F2C72" wp14:editId="4568EBA1">
                <wp:simplePos x="0" y="0"/>
                <wp:positionH relativeFrom="column">
                  <wp:posOffset>2204085</wp:posOffset>
                </wp:positionH>
                <wp:positionV relativeFrom="paragraph">
                  <wp:posOffset>70485</wp:posOffset>
                </wp:positionV>
                <wp:extent cx="885190" cy="0"/>
                <wp:effectExtent l="38100" t="76200" r="0" b="1143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173.55pt;margin-top:5.55pt;width:69.7pt;height:0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5244DA3" wp14:editId="3CC3515D">
                <wp:simplePos x="0" y="0"/>
                <wp:positionH relativeFrom="column">
                  <wp:posOffset>-100965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4" o:spid="_x0000_s1064" style="position:absolute;margin-left:-7.95pt;margin-top:142.8pt;width:27pt;height:2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" fillcolor="white [3201]" strokecolor="#4bacc6 [3208]" strokeweight="2pt">
                <v:textbox>
                  <w:txbxContent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152CE3" wp14:editId="4367BA9C">
                <wp:simplePos x="0" y="0"/>
                <wp:positionH relativeFrom="column">
                  <wp:posOffset>527685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6" o:spid="_x0000_s1065" style="position:absolute;margin-left:41.55pt;margin-top:142.8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" fillcolor="white [3201]" strokecolor="#4bacc6 [3208]" strokeweight="2pt">
                <v:textbox>
                  <w:txbxContent>
                    <w:p w:rsidR="00E03641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6ECAB6" wp14:editId="1E63925E">
                <wp:simplePos x="0" y="0"/>
                <wp:positionH relativeFrom="column">
                  <wp:posOffset>1089660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8" o:spid="_x0000_s1066" style="position:absolute;margin-left:85.8pt;margin-top:143.55pt;width:27pt;height:2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" fillcolor="white [3201]" strokecolor="#4bacc6 [3208]" strokeweight="2pt">
                <v:textbox>
                  <w:txbxContent>
                    <w:p w:rsidR="00E03641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F2E980" wp14:editId="3DF4CD09">
                <wp:simplePos x="0" y="0"/>
                <wp:positionH relativeFrom="column">
                  <wp:posOffset>1708785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5" o:spid="_x0000_s1067" style="position:absolute;margin-left:134.55pt;margin-top:142.8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" fillcolor="white [3201]" strokecolor="#4bacc6 [3208]" strokeweight="2pt">
                <v:textbox>
                  <w:txbxContent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6A9DB8" wp14:editId="5C3198AC">
                <wp:simplePos x="0" y="0"/>
                <wp:positionH relativeFrom="column">
                  <wp:posOffset>3356610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2" name="Ellips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2" o:spid="_x0000_s1068" style="position:absolute;margin-left:264.3pt;margin-top:143.55pt;width:27pt;height:2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" fillcolor="white [3201]" strokecolor="#4bacc6 [3208]" strokeweight="2pt">
                <v:textbox>
                  <w:txbxContent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5E9533" wp14:editId="578EAB47">
                <wp:simplePos x="0" y="0"/>
                <wp:positionH relativeFrom="column">
                  <wp:posOffset>4404360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3" name="Ellips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3" o:spid="_x0000_s1069" style="position:absolute;margin-left:346.8pt;margin-top:143.55pt;width:27pt;height:2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" fillcolor="white [3201]" strokecolor="#4bacc6 [3208]" strokeweight="2pt">
                <v:textbox>
                  <w:txbxContent>
                    <w:p w:rsidR="00E03641" w:rsidRPr="00C95C9C" w:rsidRDefault="00E03641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1DEFBD7" wp14:editId="127064B0">
                <wp:simplePos x="0" y="0"/>
                <wp:positionH relativeFrom="column">
                  <wp:posOffset>60960</wp:posOffset>
                </wp:positionH>
                <wp:positionV relativeFrom="paragraph">
                  <wp:posOffset>937260</wp:posOffset>
                </wp:positionV>
                <wp:extent cx="67310" cy="885825"/>
                <wp:effectExtent l="19050" t="38100" r="66040" b="28575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8" o:spid="_x0000_s1026" type="#_x0000_t32" style="position:absolute;margin-left:4.8pt;margin-top:73.8pt;width:5.3pt;height:69.7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D377E5" wp14:editId="57AB82BA">
                <wp:simplePos x="0" y="0"/>
                <wp:positionH relativeFrom="column">
                  <wp:posOffset>470535</wp:posOffset>
                </wp:positionH>
                <wp:positionV relativeFrom="paragraph">
                  <wp:posOffset>1346835</wp:posOffset>
                </wp:positionV>
                <wp:extent cx="219075" cy="466725"/>
                <wp:effectExtent l="38100" t="38100" r="28575" b="28575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4" o:spid="_x0000_s1026" type="#_x0000_t32" style="position:absolute;margin-left:37.05pt;margin-top:106.05pt;width:17.25pt;height:36.7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9C30132" wp14:editId="7911BD04">
                <wp:simplePos x="0" y="0"/>
                <wp:positionH relativeFrom="column">
                  <wp:posOffset>984885</wp:posOffset>
                </wp:positionH>
                <wp:positionV relativeFrom="paragraph">
                  <wp:posOffset>1346835</wp:posOffset>
                </wp:positionV>
                <wp:extent cx="276225" cy="476250"/>
                <wp:effectExtent l="38100" t="38100" r="28575" b="19050"/>
                <wp:wrapNone/>
                <wp:docPr id="311" name="Connecteur droit avec flèch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1" o:spid="_x0000_s1026" type="#_x0000_t32" style="position:absolute;margin-left:77.55pt;margin-top:106.05pt;width:21.75pt;height:37.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88D4B33" wp14:editId="1F8AAA0A">
                <wp:simplePos x="0" y="0"/>
                <wp:positionH relativeFrom="column">
                  <wp:posOffset>984885</wp:posOffset>
                </wp:positionH>
                <wp:positionV relativeFrom="paragraph">
                  <wp:posOffset>1022985</wp:posOffset>
                </wp:positionV>
                <wp:extent cx="895350" cy="800100"/>
                <wp:effectExtent l="38100" t="38100" r="19050" b="19050"/>
                <wp:wrapNone/>
                <wp:docPr id="319" name="Connecteur droit avec flèch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9" o:spid="_x0000_s1026" type="#_x0000_t32" style="position:absolute;margin-left:77.55pt;margin-top:80.55pt;width:70.5pt;height:63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A9F230" wp14:editId="03BCE9E4">
                <wp:simplePos x="0" y="0"/>
                <wp:positionH relativeFrom="column">
                  <wp:posOffset>3270885</wp:posOffset>
                </wp:positionH>
                <wp:positionV relativeFrom="paragraph">
                  <wp:posOffset>1346835</wp:posOffset>
                </wp:positionV>
                <wp:extent cx="266700" cy="476250"/>
                <wp:effectExtent l="38100" t="38100" r="19050" b="19050"/>
                <wp:wrapNone/>
                <wp:docPr id="320" name="Connecteur droit avec flèch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0" o:spid="_x0000_s1026" type="#_x0000_t32" style="position:absolute;margin-left:257.55pt;margin-top:106.05pt;width:21pt;height:37.5pt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D349BD">
        <w:rPr>
          <w:noProof/>
        </w:rPr>
        <w:drawing>
          <wp:inline distT="0" distB="0" distL="0" distR="0" wp14:anchorId="23E48220" wp14:editId="1060C026">
            <wp:extent cx="6120130" cy="1426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43DF44" wp14:editId="31D92392">
                <wp:simplePos x="0" y="0"/>
                <wp:positionH relativeFrom="column">
                  <wp:posOffset>156210</wp:posOffset>
                </wp:positionH>
                <wp:positionV relativeFrom="paragraph">
                  <wp:posOffset>97790</wp:posOffset>
                </wp:positionV>
                <wp:extent cx="4724400" cy="1403985"/>
                <wp:effectExtent l="0" t="0" r="0" b="48260"/>
                <wp:wrapNone/>
                <wp:docPr id="3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53624" wp14:editId="1D2ACFA8">
                                        <wp:extent cx="361950" cy="361950"/>
                                        <wp:effectExtent l="0" t="0" r="0" b="0"/>
                                        <wp:docPr id="324" name="Imag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Référence renseignée dans la fenêtre d’accueil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6D2BF0" wp14:editId="0D3B49BE">
                                        <wp:extent cx="361950" cy="361950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9E1B64">
                                  <w:r>
                                    <w:t>Taux de chute rectangulaire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88B04D" wp14:editId="34E04F3E">
                                        <wp:extent cx="361950" cy="361950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1027FF">
                                  <w:r>
                                    <w:t xml:space="preserve">Taux de chute rectangulaire avec chute intérieure 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4CCC20" wp14:editId="493FAFDB">
                                        <wp:extent cx="361950" cy="371475"/>
                                        <wp:effectExtent l="0" t="0" r="0" b="9525"/>
                                        <wp:docPr id="337" name="Image 3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1027FF">
                                  <w:r>
                                    <w:t>Taux de chute droit avec chute intérieure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A424C" wp14:editId="5ADE1A00">
                                        <wp:extent cx="371475" cy="361950"/>
                                        <wp:effectExtent l="0" t="0" r="9525" b="0"/>
                                        <wp:docPr id="338" name="Image 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Taux de chute droit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985B47" wp14:editId="10F26E24">
                                        <wp:extent cx="361950" cy="371475"/>
                                        <wp:effectExtent l="0" t="0" r="0" b="9525"/>
                                        <wp:docPr id="339" name="Image 3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C23500">
                                  <w:r>
                                    <w:t>Largeur de bande restante suivant taux exploitation de la bande de chute vendue</w:t>
                                  </w:r>
                                </w:p>
                              </w:tc>
                            </w:tr>
                            <w:tr w:rsidR="00E03641" w:rsidTr="00C23500">
                              <w:tc>
                                <w:tcPr>
                                  <w:tcW w:w="1761" w:type="dxa"/>
                                </w:tcPr>
                                <w:p w:rsidR="00E03641" w:rsidRDefault="00E03641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780929" wp14:editId="7B043891">
                                        <wp:extent cx="361950" cy="371475"/>
                                        <wp:effectExtent l="0" t="0" r="0" b="9525"/>
                                        <wp:docPr id="360" name="Image 3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E03641" w:rsidRDefault="00E03641" w:rsidP="009E1B64">
                                  <w:r>
                                    <w:t>Largeur de bande restante sans  taux exploitation de la bande de chute vendue</w:t>
                                  </w:r>
                                </w:p>
                              </w:tc>
                            </w:tr>
                          </w:tbl>
                          <w:p w:rsidR="00E03641" w:rsidRDefault="00E03641" w:rsidP="001027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0" type="#_x0000_t202" style="position:absolute;margin-left:12.3pt;margin-top:7.7pt;width:372pt;height:110.55pt;z-index:251804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53624" wp14:editId="1D2ACFA8">
                                  <wp:extent cx="361950" cy="361950"/>
                                  <wp:effectExtent l="0" t="0" r="0" b="0"/>
                                  <wp:docPr id="324" name="Imag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Référence renseignée dans la fenêtre d’accueil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2BF0" wp14:editId="0D3B49BE">
                                  <wp:extent cx="361950" cy="361950"/>
                                  <wp:effectExtent l="0" t="0" r="0" b="0"/>
                                  <wp:docPr id="334" name="Imag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9E1B64">
                            <w:r>
                              <w:t>Taux de chute rectangulaire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8B04D" wp14:editId="34E04F3E">
                                  <wp:extent cx="361950" cy="361950"/>
                                  <wp:effectExtent l="0" t="0" r="0" b="0"/>
                                  <wp:docPr id="336" name="Imag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1027FF">
                            <w:r>
                              <w:t xml:space="preserve">Taux de chute rectangulaire avec chute intérieure 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4CCC20" wp14:editId="493FAFDB">
                                  <wp:extent cx="361950" cy="371475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1027FF">
                            <w:r>
                              <w:t>Taux de chute droit avec chute intérieure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424C" wp14:editId="5ADE1A00">
                                  <wp:extent cx="371475" cy="361950"/>
                                  <wp:effectExtent l="0" t="0" r="9525" b="0"/>
                                  <wp:docPr id="338" name="Imag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Taux de chute droit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985B47" wp14:editId="10F26E24">
                                  <wp:extent cx="361950" cy="371475"/>
                                  <wp:effectExtent l="0" t="0" r="0" b="9525"/>
                                  <wp:docPr id="339" name="Imag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C23500">
                            <w:r>
                              <w:t>Largeur de bande restante suivant taux exploitation de la bande de chute vendue</w:t>
                            </w:r>
                          </w:p>
                        </w:tc>
                      </w:tr>
                      <w:tr w:rsidR="00E03641" w:rsidTr="00C23500">
                        <w:tc>
                          <w:tcPr>
                            <w:tcW w:w="1761" w:type="dxa"/>
                          </w:tcPr>
                          <w:p w:rsidR="00E03641" w:rsidRDefault="00E03641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80929" wp14:editId="7B043891">
                                  <wp:extent cx="361950" cy="371475"/>
                                  <wp:effectExtent l="0" t="0" r="0" b="9525"/>
                                  <wp:docPr id="360" name="Image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E03641" w:rsidRDefault="00E03641" w:rsidP="009E1B64">
                            <w:r>
                              <w:t>Largeur de bande restante sans  taux exploitation de la bande de chute vendue</w:t>
                            </w:r>
                          </w:p>
                        </w:tc>
                      </w:tr>
                    </w:tbl>
                    <w:p w:rsidR="00E03641" w:rsidRDefault="00E03641" w:rsidP="001027FF"/>
                  </w:txbxContent>
                </v:textbox>
              </v:shape>
            </w:pict>
          </mc:Fallback>
        </mc:AlternateContent>
      </w: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3"/>
        <w:rPr>
          <w:noProof/>
        </w:rPr>
      </w:pPr>
      <w:bookmarkStart w:id="14" w:name="_Toc401127521"/>
      <w:r>
        <w:rPr>
          <w:noProof/>
        </w:rPr>
        <w:t>Correspondances et sign</w:t>
      </w:r>
      <w:r w:rsidR="006301FA">
        <w:rPr>
          <w:noProof/>
        </w:rPr>
        <w:t>i</w:t>
      </w:r>
      <w:r>
        <w:rPr>
          <w:noProof/>
        </w:rPr>
        <w:t>fications des zones d’informations</w:t>
      </w:r>
      <w:bookmarkEnd w:id="14"/>
    </w:p>
    <w:p w:rsidR="00C6109C" w:rsidRDefault="00C6109C" w:rsidP="00C27513">
      <w:r>
        <w:t>Se reporter au cas d’un disque</w:t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15" w:name="_Toc401127522"/>
      <w:r>
        <w:t>Triangle Rectangle</w:t>
      </w:r>
      <w:bookmarkEnd w:id="15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6" w:name="_Toc401127523"/>
      <w:r>
        <w:t>Fenêtre d’information</w:t>
      </w:r>
      <w:bookmarkEnd w:id="16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0C0600" wp14:editId="2D4EF58F">
                <wp:simplePos x="0" y="0"/>
                <wp:positionH relativeFrom="column">
                  <wp:posOffset>1337310</wp:posOffset>
                </wp:positionH>
                <wp:positionV relativeFrom="paragraph">
                  <wp:posOffset>1146175</wp:posOffset>
                </wp:positionV>
                <wp:extent cx="1076325" cy="152400"/>
                <wp:effectExtent l="19050" t="19050" r="28575" b="38100"/>
                <wp:wrapNone/>
                <wp:docPr id="364" name="Flèche droi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4" o:spid="_x0000_s1026" type="#_x0000_t13" style="position:absolute;margin-left:105.3pt;margin-top:90.25pt;width:84.75pt;height:12pt;rotation:18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7D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859206" wp14:editId="1E3F9A38">
                <wp:simplePos x="0" y="0"/>
                <wp:positionH relativeFrom="column">
                  <wp:posOffset>1451610</wp:posOffset>
                </wp:positionH>
                <wp:positionV relativeFrom="paragraph">
                  <wp:posOffset>1861820</wp:posOffset>
                </wp:positionV>
                <wp:extent cx="1076325" cy="152400"/>
                <wp:effectExtent l="19050" t="19050" r="28575" b="38100"/>
                <wp:wrapNone/>
                <wp:docPr id="371" name="Flèche droit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71" o:spid="_x0000_s1026" type="#_x0000_t13" style="position:absolute;margin-left:114.3pt;margin-top:146.6pt;width:84.75pt;height:12pt;rotation:18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F83C81" wp14:editId="3635DA56">
                <wp:simplePos x="0" y="0"/>
                <wp:positionH relativeFrom="column">
                  <wp:posOffset>1546860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63" name="Flèche droi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3" o:spid="_x0000_s1026" type="#_x0000_t13" style="position:absolute;margin-left:121.8pt;margin-top:16.8pt;width:84.75pt;height:12pt;rotation:18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yU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685E2A" wp14:editId="5DF1312C">
            <wp:extent cx="1854546" cy="2133600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454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7" w:name="_Toc401127524"/>
      <w:r>
        <w:t>Feuille de calcul</w:t>
      </w:r>
      <w:bookmarkEnd w:id="17"/>
    </w:p>
    <w:p w:rsidR="00C6109C" w:rsidRDefault="00C6109C" w:rsidP="001F4A54">
      <w:pPr>
        <w:pStyle w:val="Titre3"/>
      </w:pPr>
      <w:bookmarkStart w:id="18" w:name="_Toc401127525"/>
      <w:r>
        <w:t>Description des zones de saisies</w:t>
      </w:r>
      <w:bookmarkEnd w:id="18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EDDB9A" wp14:editId="450E8A6C">
                <wp:simplePos x="0" y="0"/>
                <wp:positionH relativeFrom="column">
                  <wp:posOffset>5661660</wp:posOffset>
                </wp:positionH>
                <wp:positionV relativeFrom="paragraph">
                  <wp:posOffset>1088390</wp:posOffset>
                </wp:positionV>
                <wp:extent cx="0" cy="485776"/>
                <wp:effectExtent l="95250" t="38100" r="57150" b="9525"/>
                <wp:wrapNone/>
                <wp:docPr id="424" name="Connecteur droit avec flèch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4" o:spid="_x0000_s1026" type="#_x0000_t32" style="position:absolute;margin-left:445.8pt;margin-top:85.7pt;width:0;height:38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FE71F6" wp14:editId="1A66E58D">
                <wp:simplePos x="0" y="0"/>
                <wp:positionH relativeFrom="column">
                  <wp:posOffset>5499735</wp:posOffset>
                </wp:positionH>
                <wp:positionV relativeFrom="paragraph">
                  <wp:posOffset>1572260</wp:posOffset>
                </wp:positionV>
                <wp:extent cx="342900" cy="342900"/>
                <wp:effectExtent l="0" t="0" r="19050" b="19050"/>
                <wp:wrapNone/>
                <wp:docPr id="399" name="Ellips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E03641" w:rsidRDefault="00E03641" w:rsidP="00C610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9" o:spid="_x0000_s1071" style="position:absolute;margin-left:433.05pt;margin-top:123.8pt;width:27pt;height:27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" fillcolor="white [3201]" strokecolor="#c39" strokeweight="2pt">
                <v:textbox>
                  <w:txbxContent>
                    <w:p w:rsidR="00E03641" w:rsidRDefault="00E03641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E03641" w:rsidRDefault="00E03641" w:rsidP="00C6109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017ADC" wp14:editId="06D33812">
                <wp:simplePos x="0" y="0"/>
                <wp:positionH relativeFrom="column">
                  <wp:posOffset>3413760</wp:posOffset>
                </wp:positionH>
                <wp:positionV relativeFrom="paragraph">
                  <wp:posOffset>1040765</wp:posOffset>
                </wp:positionV>
                <wp:extent cx="0" cy="532766"/>
                <wp:effectExtent l="95250" t="38100" r="57150" b="19685"/>
                <wp:wrapNone/>
                <wp:docPr id="422" name="Connecteur droit avec flèch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2" o:spid="_x0000_s1026" type="#_x0000_t32" style="position:absolute;margin-left:268.8pt;margin-top:81.95pt;width:0;height:41.95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01ABE76" wp14:editId="4D09B059">
                <wp:simplePos x="0" y="0"/>
                <wp:positionH relativeFrom="column">
                  <wp:posOffset>2899410</wp:posOffset>
                </wp:positionH>
                <wp:positionV relativeFrom="paragraph">
                  <wp:posOffset>1087755</wp:posOffset>
                </wp:positionV>
                <wp:extent cx="0" cy="438150"/>
                <wp:effectExtent l="95250" t="38100" r="57150" b="19050"/>
                <wp:wrapNone/>
                <wp:docPr id="420" name="Connecteur droit avec flèch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0" o:spid="_x0000_s1026" type="#_x0000_t32" style="position:absolute;margin-left:228.3pt;margin-top:85.65pt;width:0;height:34.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BF2D5D" wp14:editId="4C3BF2E5">
                <wp:simplePos x="0" y="0"/>
                <wp:positionH relativeFrom="column">
                  <wp:posOffset>1604010</wp:posOffset>
                </wp:positionH>
                <wp:positionV relativeFrom="paragraph">
                  <wp:posOffset>974090</wp:posOffset>
                </wp:positionV>
                <wp:extent cx="1" cy="600075"/>
                <wp:effectExtent l="95250" t="38100" r="57150" b="9525"/>
                <wp:wrapNone/>
                <wp:docPr id="413" name="Connecteur droit avec flèch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3" o:spid="_x0000_s1026" type="#_x0000_t32" style="position:absolute;margin-left:126.3pt;margin-top:76.7pt;width:0;height:47.25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" strokecolor="black [3040]">
                <v:stroke endarrow="open"/>
              </v:shape>
            </w:pict>
          </mc:Fallback>
        </mc:AlternateContent>
      </w:r>
      <w:r w:rsidRPr="00C6109C">
        <w:rPr>
          <w:noProof/>
        </w:rPr>
        <w:drawing>
          <wp:inline distT="0" distB="0" distL="0" distR="0" wp14:anchorId="32E2182E" wp14:editId="26C66026">
            <wp:extent cx="6120130" cy="1321995"/>
            <wp:effectExtent l="0" t="0" r="0" b="0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635791" wp14:editId="35230D46">
                <wp:simplePos x="0" y="0"/>
                <wp:positionH relativeFrom="column">
                  <wp:posOffset>3242310</wp:posOffset>
                </wp:positionH>
                <wp:positionV relativeFrom="paragraph">
                  <wp:posOffset>98425</wp:posOffset>
                </wp:positionV>
                <wp:extent cx="342900" cy="342900"/>
                <wp:effectExtent l="0" t="0" r="19050" b="19050"/>
                <wp:wrapNone/>
                <wp:docPr id="396" name="Ellips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6" o:spid="_x0000_s1072" style="position:absolute;margin-left:255.3pt;margin-top:7.75pt;width:27pt;height:27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" fillcolor="white [3201]" strokecolor="#c39" strokeweight="2pt">
                <v:textbox>
                  <w:txbxContent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CC107BB" wp14:editId="3452477C">
                <wp:simplePos x="0" y="0"/>
                <wp:positionH relativeFrom="column">
                  <wp:posOffset>2708910</wp:posOffset>
                </wp:positionH>
                <wp:positionV relativeFrom="paragraph">
                  <wp:posOffset>69850</wp:posOffset>
                </wp:positionV>
                <wp:extent cx="342900" cy="342900"/>
                <wp:effectExtent l="0" t="0" r="19050" b="19050"/>
                <wp:wrapNone/>
                <wp:docPr id="377" name="Ellips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7" o:spid="_x0000_s1073" style="position:absolute;margin-left:213.3pt;margin-top:5.5pt;width:27pt;height:27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" fillcolor="white [3201]" strokecolor="#c39" strokeweight="2pt">
                <v:textbox>
                  <w:txbxContent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5543B0" wp14:editId="4D129F9D">
                <wp:simplePos x="0" y="0"/>
                <wp:positionH relativeFrom="column">
                  <wp:posOffset>1413510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373" name="Ellips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3" o:spid="_x0000_s1074" style="position:absolute;margin-left:111.3pt;margin-top:.3pt;width:27pt;height:27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" fillcolor="white [3201]" strokecolor="#c39" strokeweight="2pt">
                <v:textbox>
                  <w:txbxContent>
                    <w:p w:rsidR="00E03641" w:rsidRPr="00C95C9C" w:rsidRDefault="00E03641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0285DA8" wp14:editId="379DD9C3">
                  <wp:extent cx="361950" cy="361950"/>
                  <wp:effectExtent l="0" t="0" r="0" b="0"/>
                  <wp:docPr id="425" name="Imag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Taux d’exploitation de la bande de chute vendue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DB7DE9D" wp14:editId="51E3FF88">
                  <wp:extent cx="361950" cy="361950"/>
                  <wp:effectExtent l="0" t="0" r="0" b="0"/>
                  <wp:docPr id="426" name="Imag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0B0318" w:rsidP="00C27513">
            <w:r>
              <w:t>Nombre de triangle rectangle à imbriquer 1 ou 2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CEDDB9" wp14:editId="451CC977">
                  <wp:extent cx="361950" cy="361950"/>
                  <wp:effectExtent l="0" t="0" r="0" b="0"/>
                  <wp:docPr id="427" name="Imag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Longueur</w:t>
            </w:r>
            <w:r w:rsidR="000B0318">
              <w:t>, largeur</w:t>
            </w:r>
            <w:r>
              <w:t xml:space="preserve"> du format de découpe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DAD17FE" wp14:editId="647E4243">
                  <wp:extent cx="361950" cy="361950"/>
                  <wp:effectExtent l="0" t="0" r="0" b="0"/>
                  <wp:docPr id="428" name="Imag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Coté du triangle rectangle</w:t>
            </w:r>
            <w:r w:rsidR="006D78A0">
              <w:t xml:space="preserve"> à couper</w:t>
            </w:r>
          </w:p>
          <w:p w:rsidR="000B0318" w:rsidRDefault="006D78A0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A87CDB0" wp14:editId="06EAB21B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48260</wp:posOffset>
                      </wp:positionV>
                      <wp:extent cx="666750" cy="638175"/>
                      <wp:effectExtent l="0" t="0" r="19050" b="28575"/>
                      <wp:wrapNone/>
                      <wp:docPr id="431" name="Triangle rectangle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638175"/>
                              </a:xfrm>
                              <a:prstGeom prst="rt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Triangle rectangle 431" o:spid="_x0000_s1026" type="#_x0000_t6" style="position:absolute;margin-left:156.8pt;margin-top:3.8pt;width:52.5pt;height:5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" fillcolor="white [3201]" strokecolor="black [3213]" strokeweight="2pt"/>
                  </w:pict>
                </mc:Fallback>
              </mc:AlternateContent>
            </w:r>
          </w:p>
          <w:p w:rsidR="000B0318" w:rsidRDefault="000B0318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80645</wp:posOffset>
                      </wp:positionV>
                      <wp:extent cx="200025" cy="9525"/>
                      <wp:effectExtent l="0" t="76200" r="9525" b="104775"/>
                      <wp:wrapNone/>
                      <wp:docPr id="432" name="Connecteur droit avec flèche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32" o:spid="_x0000_s1026" type="#_x0000_t32" style="position:absolute;margin-left:135.4pt;margin-top:6.35pt;width:15.75pt;height:.7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Coté</w:t>
            </w:r>
          </w:p>
          <w:p w:rsidR="000B0318" w:rsidRDefault="000B0318" w:rsidP="00C27513"/>
          <w:p w:rsidR="000B0318" w:rsidRDefault="000B0318" w:rsidP="00C27513"/>
          <w:p w:rsidR="000B0318" w:rsidRDefault="000B0318" w:rsidP="00C27513"/>
        </w:tc>
      </w:tr>
    </w:tbl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1F4A54">
      <w:pPr>
        <w:pStyle w:val="Titre3"/>
      </w:pPr>
      <w:bookmarkStart w:id="19" w:name="_Toc401127526"/>
      <w:r>
        <w:t>Description des zones d’informations</w:t>
      </w:r>
      <w:bookmarkEnd w:id="19"/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9DF57F" wp14:editId="53DFF15C">
                <wp:simplePos x="0" y="0"/>
                <wp:positionH relativeFrom="column">
                  <wp:posOffset>2289810</wp:posOffset>
                </wp:positionH>
                <wp:positionV relativeFrom="paragraph">
                  <wp:posOffset>213995</wp:posOffset>
                </wp:positionV>
                <wp:extent cx="885190" cy="0"/>
                <wp:effectExtent l="38100" t="76200" r="0" b="114300"/>
                <wp:wrapNone/>
                <wp:docPr id="435" name="Connecteur droit avec flèch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5" o:spid="_x0000_s1026" type="#_x0000_t32" style="position:absolute;margin-left:180.3pt;margin-top:16.85pt;width:69.7pt;height:0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13B49BC" wp14:editId="6A88A00A">
                <wp:simplePos x="0" y="0"/>
                <wp:positionH relativeFrom="column">
                  <wp:posOffset>3175635</wp:posOffset>
                </wp:positionH>
                <wp:positionV relativeFrom="paragraph">
                  <wp:posOffset>33655</wp:posOffset>
                </wp:positionV>
                <wp:extent cx="342900" cy="342900"/>
                <wp:effectExtent l="0" t="0" r="19050" b="19050"/>
                <wp:wrapNone/>
                <wp:docPr id="434" name="Ellips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4" o:spid="_x0000_s1075" style="position:absolute;margin-left:250.05pt;margin-top:2.65pt;width:27pt;height:2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" fillcolor="white [3201]" strokecolor="#4bacc6 [3208]" strokeweight="2pt">
                <v:textbox>
                  <w:txbxContent>
                    <w:p w:rsidR="00E03641" w:rsidRPr="00C95C9C" w:rsidRDefault="00E03641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708B4F" wp14:editId="769D09D9">
                <wp:simplePos x="0" y="0"/>
                <wp:positionH relativeFrom="column">
                  <wp:posOffset>213995</wp:posOffset>
                </wp:positionH>
                <wp:positionV relativeFrom="paragraph">
                  <wp:posOffset>956310</wp:posOffset>
                </wp:positionV>
                <wp:extent cx="0" cy="456565"/>
                <wp:effectExtent l="95250" t="38100" r="57150" b="19685"/>
                <wp:wrapNone/>
                <wp:docPr id="442" name="Connecteur droit avec flèch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6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2" o:spid="_x0000_s1026" type="#_x0000_t32" style="position:absolute;margin-left:16.85pt;margin-top:75.3pt;width:0;height:35.9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18FB3DC" wp14:editId="00F3B34D">
                <wp:simplePos x="0" y="0"/>
                <wp:positionH relativeFrom="column">
                  <wp:posOffset>1070610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5" name="Connecteur droit avec flèch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5" o:spid="_x0000_s1026" type="#_x0000_t32" style="position:absolute;margin-left:84.3pt;margin-top:82.05pt;width:0;height:29.2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032432E" wp14:editId="4347EF26">
                <wp:simplePos x="0" y="0"/>
                <wp:positionH relativeFrom="column">
                  <wp:posOffset>4671060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7" name="Connecteur droit avec flèch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7" o:spid="_x0000_s1026" type="#_x0000_t32" style="position:absolute;margin-left:367.8pt;margin-top:82.05pt;width:0;height:29.2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9AE4F2C" wp14:editId="6F201C5B">
                <wp:simplePos x="0" y="0"/>
                <wp:positionH relativeFrom="column">
                  <wp:posOffset>3623310</wp:posOffset>
                </wp:positionH>
                <wp:positionV relativeFrom="paragraph">
                  <wp:posOffset>1242061</wp:posOffset>
                </wp:positionV>
                <wp:extent cx="161925" cy="209549"/>
                <wp:effectExtent l="0" t="38100" r="47625" b="19685"/>
                <wp:wrapNone/>
                <wp:docPr id="446" name="Connecteur droit avec flèch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09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6" o:spid="_x0000_s1026" type="#_x0000_t32" style="position:absolute;margin-left:285.3pt;margin-top:97.8pt;width:12.75pt;height:16.5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" strokecolor="black [3213]">
                <v:stroke endarrow="open"/>
              </v:shape>
            </w:pict>
          </mc:Fallback>
        </mc:AlternateContent>
      </w:r>
      <w:r w:rsidRPr="00C6109C">
        <w:rPr>
          <w:noProof/>
        </w:rPr>
        <w:drawing>
          <wp:inline distT="0" distB="0" distL="0" distR="0" wp14:anchorId="3DECB2F0" wp14:editId="3C997FF9">
            <wp:extent cx="6120130" cy="1321435"/>
            <wp:effectExtent l="0" t="0" r="0" b="0"/>
            <wp:docPr id="433" name="Imag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D9FC0B2" wp14:editId="54B060E0">
                <wp:simplePos x="0" y="0"/>
                <wp:positionH relativeFrom="column">
                  <wp:posOffset>70485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36" name="Ellips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6" o:spid="_x0000_s1076" style="position:absolute;margin-left:5.55pt;margin-top:7.2pt;width:27pt;height:2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" fillcolor="white [3201]" strokecolor="#4bacc6 [3208]" strokeweight="2pt">
                <v:textbox>
                  <w:txbxContent>
                    <w:p w:rsidR="00E03641" w:rsidRPr="00C95C9C" w:rsidRDefault="00E03641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245A5B5" wp14:editId="34F2ECC4">
                <wp:simplePos x="0" y="0"/>
                <wp:positionH relativeFrom="column">
                  <wp:posOffset>4490085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41" name="Ellips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B031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1" o:spid="_x0000_s1077" style="position:absolute;margin-left:353.55pt;margin-top:7.2pt;width:27pt;height:2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" fillcolor="white [3201]" strokecolor="#4bacc6 [3208]" strokeweight="2pt">
                <v:textbox>
                  <w:txbxContent>
                    <w:p w:rsidR="00E03641" w:rsidRPr="00C95C9C" w:rsidRDefault="00E03641" w:rsidP="000B031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7D2D41" wp14:editId="463E05E2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342900" cy="342900"/>
                <wp:effectExtent l="0" t="0" r="19050" b="19050"/>
                <wp:wrapNone/>
                <wp:docPr id="439" name="Ellips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9" o:spid="_x0000_s1078" style="position:absolute;margin-left:68.55pt;margin-top:.45pt;width:27pt;height:2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" fillcolor="white [3201]" strokecolor="#4bacc6 [3208]" strokeweight="2pt">
                <v:textbox>
                  <w:txbxContent>
                    <w:p w:rsidR="00E03641" w:rsidRPr="00C95C9C" w:rsidRDefault="00E03641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1A669F9" wp14:editId="783C4CAC">
                <wp:simplePos x="0" y="0"/>
                <wp:positionH relativeFrom="column">
                  <wp:posOffset>3423285</wp:posOffset>
                </wp:positionH>
                <wp:positionV relativeFrom="paragraph">
                  <wp:posOffset>6350</wp:posOffset>
                </wp:positionV>
                <wp:extent cx="342900" cy="342900"/>
                <wp:effectExtent l="0" t="0" r="19050" b="19050"/>
                <wp:wrapNone/>
                <wp:docPr id="440" name="Ellips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0" o:spid="_x0000_s1079" style="position:absolute;margin-left:269.55pt;margin-top:.5pt;width:27pt;height:2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" fillcolor="white [3201]" strokecolor="#4bacc6 [3208]" strokeweight="2pt">
                <v:textbox>
                  <w:txbxContent>
                    <w:p w:rsidR="00E03641" w:rsidRPr="00C95C9C" w:rsidRDefault="00E03641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3F73BFB" wp14:editId="5EC4DEE7">
                  <wp:extent cx="361950" cy="361950"/>
                  <wp:effectExtent l="0" t="0" r="0" b="0"/>
                  <wp:docPr id="448" name="Imag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Référence renseignée dans la fenêtre d’accueil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1A83223" wp14:editId="6C9849F8">
                  <wp:extent cx="361950" cy="361950"/>
                  <wp:effectExtent l="0" t="0" r="0" b="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rectangulaire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95AA675" wp14:editId="15B0979F">
                  <wp:extent cx="361950" cy="361950"/>
                  <wp:effectExtent l="0" t="0" r="0" b="0"/>
                  <wp:docPr id="450" name="Imag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droit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B55C52" wp14:editId="72A37A0C">
                  <wp:extent cx="361950" cy="371475"/>
                  <wp:effectExtent l="0" t="0" r="0" b="9525"/>
                  <wp:docPr id="451" name="Imag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Largeur de bande restante suivant taux exploitation de la bande de chute vendue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48E0A69" wp14:editId="58320EEC">
                  <wp:extent cx="371475" cy="361950"/>
                  <wp:effectExtent l="0" t="0" r="9525" b="0"/>
                  <wp:docPr id="452" name="Imag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2A452A" w:rsidP="00C27513">
            <w:r>
              <w:t>Largeur de bande restante sans  taux exploitation de la bande de chute vendue</w:t>
            </w:r>
          </w:p>
        </w:tc>
      </w:tr>
    </w:tbl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1F4A54">
      <w:pPr>
        <w:pStyle w:val="Titre3"/>
        <w:rPr>
          <w:noProof/>
        </w:rPr>
      </w:pPr>
      <w:bookmarkStart w:id="20" w:name="_Toc401127527"/>
      <w:r>
        <w:rPr>
          <w:noProof/>
        </w:rPr>
        <w:t>Correspondances et significations des zones d’informations</w:t>
      </w:r>
      <w:bookmarkEnd w:id="20"/>
    </w:p>
    <w:p w:rsidR="006301FA" w:rsidRDefault="006301FA" w:rsidP="00C27513">
      <w:r>
        <w:t xml:space="preserve">Se reporter au cas d’un disque </w:t>
      </w:r>
    </w:p>
    <w:p w:rsidR="006301FA" w:rsidRDefault="006301FA" w:rsidP="00C27513">
      <w:r>
        <w:t>Nota : Il n’y a pas de chute intérieure</w: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8D6D4A">
      <w:pPr>
        <w:pStyle w:val="Titre1"/>
      </w:pPr>
      <w:bookmarkStart w:id="21" w:name="_Toc401127528"/>
      <w:r>
        <w:t>Triangle isocèle</w:t>
      </w:r>
      <w:bookmarkEnd w:id="21"/>
    </w:p>
    <w:p w:rsidR="000879FA" w:rsidRDefault="000879FA" w:rsidP="001F4A54">
      <w:pPr>
        <w:pStyle w:val="Titre2"/>
      </w:pPr>
      <w:bookmarkStart w:id="22" w:name="_Toc401127529"/>
      <w:r>
        <w:t>Fenêtre d’information</w:t>
      </w:r>
      <w:bookmarkEnd w:id="22"/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EE7C41E" wp14:editId="6C5B738F">
                <wp:simplePos x="0" y="0"/>
                <wp:positionH relativeFrom="column">
                  <wp:posOffset>1413510</wp:posOffset>
                </wp:positionH>
                <wp:positionV relativeFrom="paragraph">
                  <wp:posOffset>1985645</wp:posOffset>
                </wp:positionV>
                <wp:extent cx="1076325" cy="152400"/>
                <wp:effectExtent l="19050" t="19050" r="28575" b="38100"/>
                <wp:wrapNone/>
                <wp:docPr id="458" name="Flèche droi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8" o:spid="_x0000_s1026" type="#_x0000_t13" style="position:absolute;margin-left:111.3pt;margin-top:156.35pt;width:84.75pt;height:12pt;rotation:18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1545861" wp14:editId="0BCF3DEF">
                <wp:simplePos x="0" y="0"/>
                <wp:positionH relativeFrom="column">
                  <wp:posOffset>1413510</wp:posOffset>
                </wp:positionH>
                <wp:positionV relativeFrom="paragraph">
                  <wp:posOffset>1508125</wp:posOffset>
                </wp:positionV>
                <wp:extent cx="1076325" cy="152400"/>
                <wp:effectExtent l="19050" t="19050" r="28575" b="38100"/>
                <wp:wrapNone/>
                <wp:docPr id="457" name="Flèche droi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7" o:spid="_x0000_s1026" type="#_x0000_t13" style="position:absolute;margin-left:111.3pt;margin-top:118.75pt;width:84.75pt;height:12pt;rotation:18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87B23F" wp14:editId="78CDEC1B">
                <wp:simplePos x="0" y="0"/>
                <wp:positionH relativeFrom="column">
                  <wp:posOffset>1508760</wp:posOffset>
                </wp:positionH>
                <wp:positionV relativeFrom="paragraph">
                  <wp:posOffset>184785</wp:posOffset>
                </wp:positionV>
                <wp:extent cx="1076325" cy="152400"/>
                <wp:effectExtent l="19050" t="19050" r="28575" b="38100"/>
                <wp:wrapNone/>
                <wp:docPr id="456" name="Flèche droi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6" o:spid="_x0000_s1026" type="#_x0000_t13" style="position:absolute;margin-left:118.8pt;margin-top:14.55pt;width:84.75pt;height:12pt;rotation:18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B58056" wp14:editId="070919DE">
            <wp:extent cx="1962150" cy="2257395"/>
            <wp:effectExtent l="0" t="0" r="0" b="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1F4A54">
      <w:pPr>
        <w:pStyle w:val="Titre2"/>
      </w:pPr>
      <w:bookmarkStart w:id="23" w:name="_Toc401127530"/>
      <w:r>
        <w:t>Feuille de calcul</w:t>
      </w:r>
      <w:bookmarkEnd w:id="23"/>
    </w:p>
    <w:p w:rsidR="000879FA" w:rsidRDefault="000879FA" w:rsidP="001F4A54">
      <w:pPr>
        <w:pStyle w:val="Titre3"/>
      </w:pPr>
      <w:bookmarkStart w:id="24" w:name="_Toc401127531"/>
      <w:r>
        <w:t>Description des zones de saisies</w:t>
      </w:r>
      <w:bookmarkEnd w:id="24"/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8802530" wp14:editId="571F5CC5">
                <wp:simplePos x="0" y="0"/>
                <wp:positionH relativeFrom="column">
                  <wp:posOffset>1289685</wp:posOffset>
                </wp:positionH>
                <wp:positionV relativeFrom="paragraph">
                  <wp:posOffset>1630680</wp:posOffset>
                </wp:positionV>
                <wp:extent cx="342900" cy="342900"/>
                <wp:effectExtent l="0" t="0" r="19050" b="19050"/>
                <wp:wrapNone/>
                <wp:docPr id="460" name="Ellips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0" o:spid="_x0000_s1080" style="position:absolute;margin-left:101.55pt;margin-top:128.4pt;width:27pt;height:27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" fillcolor="white [3201]" strokecolor="#c39" strokeweight="2pt">
                <v:textbox>
                  <w:txbxContent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03FAD2" wp14:editId="22BA26E7">
                <wp:simplePos x="0" y="0"/>
                <wp:positionH relativeFrom="column">
                  <wp:posOffset>2585085</wp:posOffset>
                </wp:positionH>
                <wp:positionV relativeFrom="paragraph">
                  <wp:posOffset>1572895</wp:posOffset>
                </wp:positionV>
                <wp:extent cx="342900" cy="342900"/>
                <wp:effectExtent l="0" t="0" r="19050" b="19050"/>
                <wp:wrapNone/>
                <wp:docPr id="461" name="Ellips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1" o:spid="_x0000_s1081" style="position:absolute;margin-left:203.55pt;margin-top:123.85pt;width:27pt;height:27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" fillcolor="white [3201]" strokecolor="#c39" strokeweight="2pt">
                <v:textbox>
                  <w:txbxContent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0B51678" wp14:editId="1E2BD801">
                <wp:simplePos x="0" y="0"/>
                <wp:positionH relativeFrom="column">
                  <wp:posOffset>3118485</wp:posOffset>
                </wp:positionH>
                <wp:positionV relativeFrom="paragraph">
                  <wp:posOffset>1601470</wp:posOffset>
                </wp:positionV>
                <wp:extent cx="342900" cy="342900"/>
                <wp:effectExtent l="0" t="0" r="19050" b="19050"/>
                <wp:wrapNone/>
                <wp:docPr id="462" name="El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2" o:spid="_x0000_s1082" style="position:absolute;margin-left:245.55pt;margin-top:126.1pt;width:27pt;height:27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" fillcolor="white [3201]" strokecolor="#c39" strokeweight="2pt">
                <v:textbox>
                  <w:txbxContent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D9D89F7" wp14:editId="1FC2BCF2">
                <wp:simplePos x="0" y="0"/>
                <wp:positionH relativeFrom="column">
                  <wp:posOffset>5375910</wp:posOffset>
                </wp:positionH>
                <wp:positionV relativeFrom="paragraph">
                  <wp:posOffset>1630045</wp:posOffset>
                </wp:positionV>
                <wp:extent cx="342900" cy="342900"/>
                <wp:effectExtent l="0" t="0" r="19050" b="19050"/>
                <wp:wrapNone/>
                <wp:docPr id="463" name="El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641" w:rsidRDefault="00E03641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03641" w:rsidRPr="00C95C9C" w:rsidRDefault="00E03641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E03641" w:rsidRDefault="00E03641" w:rsidP="000879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3" o:spid="_x0000_s1083" style="position:absolute;margin-left:423.3pt;margin-top:128.35pt;width:27pt;height:27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" fillcolor="white [3201]" strokecolor="#c39" strokeweight="2pt">
                <v:textbox>
                  <w:txbxContent>
                    <w:p w:rsidR="00E03641" w:rsidRDefault="00E03641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E03641" w:rsidRPr="00C95C9C" w:rsidRDefault="00E03641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E03641" w:rsidRDefault="00E03641" w:rsidP="000879F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6AA162" wp14:editId="0EBE0ACA">
                <wp:simplePos x="0" y="0"/>
                <wp:positionH relativeFrom="column">
                  <wp:posOffset>1480185</wp:posOffset>
                </wp:positionH>
                <wp:positionV relativeFrom="paragraph">
                  <wp:posOffset>1031875</wp:posOffset>
                </wp:positionV>
                <wp:extent cx="0" cy="600075"/>
                <wp:effectExtent l="95250" t="38100" r="57150" b="9525"/>
                <wp:wrapNone/>
                <wp:docPr id="464" name="Connecteur droit avec flèch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4" o:spid="_x0000_s1026" type="#_x0000_t32" style="position:absolute;margin-left:116.55pt;margin-top:81.25pt;width:0;height:47.2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E10600" wp14:editId="25B02A9C">
                <wp:simplePos x="0" y="0"/>
                <wp:positionH relativeFrom="column">
                  <wp:posOffset>2775585</wp:posOffset>
                </wp:positionH>
                <wp:positionV relativeFrom="paragraph">
                  <wp:posOffset>1145540</wp:posOffset>
                </wp:positionV>
                <wp:extent cx="0" cy="438150"/>
                <wp:effectExtent l="95250" t="38100" r="57150" b="19050"/>
                <wp:wrapNone/>
                <wp:docPr id="465" name="Connecteur droit avec flèch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5" o:spid="_x0000_s1026" type="#_x0000_t32" style="position:absolute;margin-left:218.55pt;margin-top:90.2pt;width:0;height:34.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33EE96" wp14:editId="0A54C05F">
                <wp:simplePos x="0" y="0"/>
                <wp:positionH relativeFrom="column">
                  <wp:posOffset>3289935</wp:posOffset>
                </wp:positionH>
                <wp:positionV relativeFrom="paragraph">
                  <wp:posOffset>1098550</wp:posOffset>
                </wp:positionV>
                <wp:extent cx="0" cy="532765"/>
                <wp:effectExtent l="95250" t="38100" r="57150" b="19685"/>
                <wp:wrapNone/>
                <wp:docPr id="466" name="Connecteur droit avec flèch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6" o:spid="_x0000_s1026" type="#_x0000_t32" style="position:absolute;margin-left:259.05pt;margin-top:86.5pt;width:0;height:41.9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331F2F" wp14:editId="57402763">
                <wp:simplePos x="0" y="0"/>
                <wp:positionH relativeFrom="column">
                  <wp:posOffset>5537835</wp:posOffset>
                </wp:positionH>
                <wp:positionV relativeFrom="paragraph">
                  <wp:posOffset>1146175</wp:posOffset>
                </wp:positionV>
                <wp:extent cx="0" cy="485775"/>
                <wp:effectExtent l="95250" t="38100" r="57150" b="9525"/>
                <wp:wrapNone/>
                <wp:docPr id="467" name="Connecteur droit avec flèch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7" o:spid="_x0000_s1026" type="#_x0000_t32" style="position:absolute;margin-left:436.05pt;margin-top:90.25pt;width:0;height:38.25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 w:rsidRPr="000879FA">
        <w:rPr>
          <w:noProof/>
        </w:rPr>
        <w:drawing>
          <wp:inline distT="0" distB="0" distL="0" distR="0" wp14:anchorId="0313454A" wp14:editId="1555E2DB">
            <wp:extent cx="6120130" cy="1414767"/>
            <wp:effectExtent l="0" t="0" r="0" b="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0D2E320" wp14:editId="55601498">
                  <wp:extent cx="361950" cy="361950"/>
                  <wp:effectExtent l="0" t="0" r="0" b="0"/>
                  <wp:docPr id="470" name="Imag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Taux d’exploitation de la bande de chute vendue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203007B" wp14:editId="283652CA">
                  <wp:extent cx="361950" cy="361950"/>
                  <wp:effectExtent l="0" t="0" r="0" b="0"/>
                  <wp:docPr id="471" name="Imag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6D78A0">
            <w:r>
              <w:t xml:space="preserve">Nombre de triangle </w:t>
            </w:r>
            <w:r w:rsidR="006D78A0">
              <w:t>isocèle</w:t>
            </w:r>
            <w:r>
              <w:t xml:space="preserve"> à imbriquer 1 ou 2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712DCA2" wp14:editId="39A7171B">
                  <wp:extent cx="361950" cy="361950"/>
                  <wp:effectExtent l="0" t="0" r="0" b="0"/>
                  <wp:docPr id="472" name="Imag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Longueur, largeur du format de découpe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A2E41FF" wp14:editId="3BA6AFA6">
                  <wp:extent cx="361950" cy="361950"/>
                  <wp:effectExtent l="0" t="0" r="0" b="0"/>
                  <wp:docPr id="473" name="Imag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6D78A0" w:rsidP="00C27513">
            <w:r>
              <w:rPr>
                <w:noProof/>
              </w:rPr>
              <w:t>Base et hauteur du triangle isocèle à couper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2653030</wp:posOffset>
                      </wp:positionH>
                      <wp:positionV relativeFrom="paragraph">
                        <wp:posOffset>116840</wp:posOffset>
                      </wp:positionV>
                      <wp:extent cx="0" cy="866775"/>
                      <wp:effectExtent l="0" t="0" r="19050" b="9525"/>
                      <wp:wrapNone/>
                      <wp:docPr id="475" name="Connecteur droit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66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475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pt,9.2pt" to="208.9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6787398C" wp14:editId="49B79C5B">
                      <wp:simplePos x="0" y="0"/>
                      <wp:positionH relativeFrom="column">
                        <wp:posOffset>2252980</wp:posOffset>
                      </wp:positionH>
                      <wp:positionV relativeFrom="paragraph">
                        <wp:posOffset>116205</wp:posOffset>
                      </wp:positionV>
                      <wp:extent cx="752475" cy="866775"/>
                      <wp:effectExtent l="0" t="0" r="28575" b="28575"/>
                      <wp:wrapNone/>
                      <wp:docPr id="474" name="Triangle isocèle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866775"/>
                              </a:xfrm>
                              <a:prstGeom prst="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474" o:spid="_x0000_s1026" type="#_x0000_t5" style="position:absolute;margin-left:177.4pt;margin-top:9.15pt;width:59.25pt;height:68.2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" fillcolor="white [3201]" strokecolor="black [3213]" strokeweight="2pt"/>
                  </w:pict>
                </mc:Fallback>
              </mc:AlternateContent>
            </w:r>
          </w:p>
          <w:p w:rsidR="009F7A82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EC8A0FB" wp14:editId="31D49946">
                      <wp:simplePos x="0" y="0"/>
                      <wp:positionH relativeFrom="column">
                        <wp:posOffset>1843405</wp:posOffset>
                      </wp:positionH>
                      <wp:positionV relativeFrom="paragraph">
                        <wp:posOffset>113030</wp:posOffset>
                      </wp:positionV>
                      <wp:extent cx="819150" cy="314325"/>
                      <wp:effectExtent l="0" t="0" r="95250" b="66675"/>
                      <wp:wrapNone/>
                      <wp:docPr id="469" name="Connecteur droit avec flèch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69" o:spid="_x0000_s1026" type="#_x0000_t32" style="position:absolute;margin-left:145.15pt;margin-top:8.9pt;width:64.5pt;height:24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Hauteur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145415</wp:posOffset>
                      </wp:positionV>
                      <wp:extent cx="771525" cy="485775"/>
                      <wp:effectExtent l="0" t="0" r="66675" b="47625"/>
                      <wp:wrapNone/>
                      <wp:docPr id="476" name="Connecteur droit avec flèche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52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onnecteur droit avec flèche 476" o:spid="_x0000_s1026" type="#_x0000_t32" style="position:absolute;margin-left:138pt;margin-top:11.45pt;width:60.75pt;height:3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" strokecolor="black [3040]">
                      <v:stroke endarrow="open"/>
                    </v:shape>
                  </w:pict>
                </mc:Fallback>
              </mc:AlternateContent>
            </w:r>
            <w:r w:rsidR="000879FA">
              <w:tab/>
            </w:r>
            <w:r w:rsidR="000879FA">
              <w:tab/>
            </w:r>
            <w:r w:rsidR="000879FA">
              <w:tab/>
            </w:r>
            <w:r>
              <w:t>Base</w:t>
            </w:r>
          </w:p>
          <w:p w:rsidR="000879FA" w:rsidRDefault="000879FA" w:rsidP="00C27513"/>
          <w:p w:rsidR="000879FA" w:rsidRDefault="000879FA" w:rsidP="00C27513"/>
          <w:p w:rsidR="000879FA" w:rsidRDefault="000879FA" w:rsidP="00C27513"/>
        </w:tc>
      </w:tr>
    </w:tbl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9F7A82" w:rsidRDefault="009F7A82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</w:pPr>
      <w:bookmarkStart w:id="25" w:name="_Toc401127532"/>
      <w:r>
        <w:t>Description des zones d’informations</w:t>
      </w:r>
      <w:bookmarkEnd w:id="25"/>
    </w:p>
    <w:p w:rsidR="009F7A82" w:rsidRDefault="009F7A82" w:rsidP="00C27513">
      <w:r>
        <w:t>Se reporter au cas d’un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  <w:rPr>
          <w:noProof/>
        </w:rPr>
      </w:pPr>
      <w:bookmarkStart w:id="26" w:name="_Toc401127533"/>
      <w:r>
        <w:rPr>
          <w:noProof/>
        </w:rPr>
        <w:t>Correspondances et significations des zones d’informations</w:t>
      </w:r>
      <w:bookmarkEnd w:id="26"/>
    </w:p>
    <w:p w:rsidR="009F7A82" w:rsidRDefault="009F7A82" w:rsidP="00C27513">
      <w:r>
        <w:t>Se reporter au cas d’un 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Pr="000B0318" w:rsidRDefault="009F7A82" w:rsidP="008E6292">
      <w:pPr>
        <w:rPr>
          <w:rFonts w:ascii="Calibri" w:hAnsi="Calibri" w:cs="Arial"/>
          <w:b/>
          <w:sz w:val="16"/>
        </w:rPr>
      </w:pPr>
    </w:p>
    <w:sectPr w:rsidR="009F7A82" w:rsidRPr="000B0318" w:rsidSect="008E6292">
      <w:headerReference w:type="default" r:id="rId37"/>
      <w:footerReference w:type="even" r:id="rId38"/>
      <w:footerReference w:type="default" r:id="rId39"/>
      <w:type w:val="continuous"/>
      <w:pgSz w:w="11906" w:h="16838" w:code="9"/>
      <w:pgMar w:top="1985" w:right="1134" w:bottom="1418" w:left="1134" w:header="73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E34" w:rsidRDefault="00022E34">
      <w:r>
        <w:separator/>
      </w:r>
    </w:p>
  </w:endnote>
  <w:endnote w:type="continuationSeparator" w:id="0">
    <w:p w:rsidR="00022E34" w:rsidRDefault="00022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Medium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DIN-RegularAlternate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3641" w:rsidRDefault="00E03641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  <w:p w:rsidR="00E03641" w:rsidRDefault="00E0364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3641" w:rsidRDefault="00E03641" w:rsidP="00467D1A">
    <w:pPr>
      <w:pStyle w:val="Pieddepage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A81F92">
      <w:rPr>
        <w:rStyle w:val="Numrodepage"/>
        <w:noProof/>
      </w:rPr>
      <w:t>5</w:t>
    </w:r>
    <w:r>
      <w:rPr>
        <w:rStyle w:val="Numrodepage"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</w:instrText>
    </w:r>
    <w:r>
      <w:rPr>
        <w:rStyle w:val="Numrodepage"/>
      </w:rPr>
      <w:fldChar w:fldCharType="separate"/>
    </w:r>
    <w:r w:rsidR="00A81F92">
      <w:rPr>
        <w:rStyle w:val="Numrodepage"/>
        <w:noProof/>
      </w:rPr>
      <w:t>13</w:t>
    </w:r>
    <w:r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E34" w:rsidRDefault="00022E34">
      <w:r>
        <w:separator/>
      </w:r>
    </w:p>
  </w:footnote>
  <w:footnote w:type="continuationSeparator" w:id="0">
    <w:p w:rsidR="00022E34" w:rsidRDefault="00022E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horzAnchor="margin" w:tblpXSpec="center" w:tblpY="-1238"/>
      <w:tblW w:w="1038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166"/>
      <w:gridCol w:w="4220"/>
    </w:tblGrid>
    <w:tr w:rsidR="00E03641" w:rsidRPr="005D4BAD" w:rsidTr="00AC53AD">
      <w:trPr>
        <w:cantSplit/>
        <w:trHeight w:val="1281"/>
      </w:trPr>
      <w:tc>
        <w:tcPr>
          <w:tcW w:w="6166" w:type="dxa"/>
          <w:tcBorders>
            <w:bottom w:val="double" w:sz="4" w:space="0" w:color="auto"/>
          </w:tcBorders>
          <w:vAlign w:val="center"/>
        </w:tcPr>
        <w:p w:rsidR="00E03641" w:rsidRPr="005D4BAD" w:rsidRDefault="00E03641" w:rsidP="00E66A67">
          <w:pPr>
            <w:pStyle w:val="En-tte"/>
            <w:jc w:val="center"/>
            <w:rPr>
              <w:rFonts w:ascii="Calibri" w:hAnsi="Calibri" w:cs="Arial"/>
              <w:b/>
              <w:bCs/>
              <w:color w:val="000099"/>
              <w:sz w:val="32"/>
            </w:rPr>
          </w:pPr>
          <w:r>
            <w:rPr>
              <w:rFonts w:ascii="Calibri" w:hAnsi="Calibri" w:cs="Arial"/>
              <w:b/>
              <w:bCs/>
              <w:color w:val="000099"/>
              <w:sz w:val="32"/>
            </w:rPr>
            <w:t>N°</w:t>
          </w:r>
        </w:p>
        <w:p w:rsidR="00E03641" w:rsidRPr="005D4BAD" w:rsidRDefault="00E03641" w:rsidP="00E8356F">
          <w:pPr>
            <w:pStyle w:val="En-tte"/>
            <w:jc w:val="center"/>
            <w:rPr>
              <w:rFonts w:ascii="Calibri" w:hAnsi="Calibri" w:cs="Arial"/>
              <w:b/>
              <w:sz w:val="28"/>
              <w:szCs w:val="28"/>
            </w:rPr>
          </w:pPr>
          <w:r w:rsidRPr="005D4BAD">
            <w:rPr>
              <w:rFonts w:ascii="Calibri" w:hAnsi="Calibri" w:cs="Arial"/>
              <w:sz w:val="16"/>
              <w:szCs w:val="16"/>
            </w:rPr>
            <w:t xml:space="preserve">Créée le </w:t>
          </w:r>
          <w:r>
            <w:rPr>
              <w:rFonts w:ascii="Calibri" w:hAnsi="Calibri" w:cs="Arial"/>
              <w:sz w:val="16"/>
              <w:szCs w:val="16"/>
            </w:rPr>
            <w:t>15/10/2014</w:t>
          </w:r>
        </w:p>
      </w:tc>
      <w:tc>
        <w:tcPr>
          <w:tcW w:w="4220" w:type="dxa"/>
          <w:tcBorders>
            <w:bottom w:val="double" w:sz="4" w:space="0" w:color="auto"/>
          </w:tcBorders>
          <w:vAlign w:val="center"/>
        </w:tcPr>
        <w:p w:rsidR="00E03641" w:rsidRPr="005D4BAD" w:rsidRDefault="00E03641" w:rsidP="00FB5320">
          <w:pPr>
            <w:pStyle w:val="En-tte"/>
            <w:tabs>
              <w:tab w:val="right" w:leader="dot" w:pos="2695"/>
            </w:tabs>
            <w:jc w:val="center"/>
            <w:rPr>
              <w:rFonts w:ascii="Calibri" w:hAnsi="Calibri" w:cs="Arial"/>
              <w:sz w:val="16"/>
            </w:rPr>
          </w:pPr>
          <w:r>
            <w:rPr>
              <w:rFonts w:ascii="Calibri" w:hAnsi="Calibri" w:cs="Arial"/>
              <w:noProof/>
              <w:sz w:val="16"/>
            </w:rPr>
            <w:drawing>
              <wp:inline distT="0" distB="0" distL="0" distR="0" wp14:anchorId="6AF1123A" wp14:editId="3D5527CB">
                <wp:extent cx="2581275" cy="1009650"/>
                <wp:effectExtent l="0" t="0" r="9525" b="0"/>
                <wp:docPr id="5" name="Image 5" descr="logo metalhom 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 metalhom 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812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E03641" w:rsidRPr="005D4BAD">
      <w:trPr>
        <w:cantSplit/>
        <w:trHeight w:val="332"/>
      </w:trPr>
      <w:tc>
        <w:tcPr>
          <w:tcW w:w="10386" w:type="dxa"/>
          <w:gridSpan w:val="2"/>
          <w:tcBorders>
            <w:top w:val="double" w:sz="4" w:space="0" w:color="auto"/>
            <w:bottom w:val="double" w:sz="4" w:space="0" w:color="auto"/>
          </w:tcBorders>
          <w:vAlign w:val="center"/>
        </w:tcPr>
        <w:p w:rsidR="00E03641" w:rsidRPr="005D4BAD" w:rsidRDefault="00E03641" w:rsidP="00FB5320">
          <w:pPr>
            <w:pStyle w:val="En-tte"/>
            <w:jc w:val="center"/>
            <w:rPr>
              <w:rFonts w:ascii="Calibri" w:hAnsi="Calibri"/>
              <w:color w:val="5F5F5F"/>
            </w:rPr>
          </w:pPr>
          <w:r>
            <w:rPr>
              <w:rFonts w:ascii="Calibri" w:hAnsi="Calibri" w:cs="Arial"/>
              <w:b/>
              <w:bCs/>
              <w:color w:val="5F5F5F"/>
              <w:sz w:val="28"/>
              <w:szCs w:val="28"/>
            </w:rPr>
            <w:t>Calcul des taux de chute de  pièce élémentaire</w:t>
          </w:r>
        </w:p>
      </w:tc>
    </w:tr>
  </w:tbl>
  <w:p w:rsidR="00E03641" w:rsidRDefault="00E03641">
    <w:pPr>
      <w:pStyle w:val="En-tte"/>
    </w:pPr>
  </w:p>
  <w:p w:rsidR="00E03641" w:rsidRDefault="00E03641">
    <w:pPr>
      <w:pStyle w:val="En-tte"/>
    </w:pPr>
  </w:p>
  <w:p w:rsidR="00E03641" w:rsidRDefault="00E03641">
    <w:pPr>
      <w:pStyle w:val="En-tte"/>
    </w:pPr>
  </w:p>
  <w:p w:rsidR="00E03641" w:rsidRDefault="00E03641">
    <w:pPr>
      <w:pStyle w:val="En-tte"/>
    </w:pPr>
  </w:p>
  <w:p w:rsidR="00E03641" w:rsidRDefault="00E03641">
    <w:pPr>
      <w:pStyle w:val="En-tte"/>
    </w:pPr>
  </w:p>
  <w:p w:rsidR="00E03641" w:rsidRDefault="00E03641">
    <w:pPr>
      <w:pStyle w:val="En-tte"/>
    </w:pPr>
  </w:p>
  <w:p w:rsidR="00E03641" w:rsidRPr="00B61E7C" w:rsidRDefault="00E03641">
    <w:pPr>
      <w:pStyle w:val="En-tte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8.85pt;height:29.35pt;visibility:visible;mso-wrap-style:square" o:bullet="t">
        <v:imagedata r:id="rId1" o:title=""/>
      </v:shape>
    </w:pict>
  </w:numPicBullet>
  <w:abstractNum w:abstractNumId="0">
    <w:nsid w:val="06301B0B"/>
    <w:multiLevelType w:val="hybridMultilevel"/>
    <w:tmpl w:val="43B61F4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681226"/>
    <w:multiLevelType w:val="hybridMultilevel"/>
    <w:tmpl w:val="DC12277C"/>
    <w:lvl w:ilvl="0" w:tplc="040C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5563076"/>
    <w:multiLevelType w:val="hybridMultilevel"/>
    <w:tmpl w:val="BCF249D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5166E1D"/>
    <w:multiLevelType w:val="hybridMultilevel"/>
    <w:tmpl w:val="2A56A0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F1A39CE"/>
    <w:multiLevelType w:val="hybridMultilevel"/>
    <w:tmpl w:val="9564B5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A1E2B"/>
    <w:multiLevelType w:val="hybridMultilevel"/>
    <w:tmpl w:val="77C43A38"/>
    <w:lvl w:ilvl="0" w:tplc="04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6">
    <w:nsid w:val="506A2BCD"/>
    <w:multiLevelType w:val="hybridMultilevel"/>
    <w:tmpl w:val="89E4692C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983323A"/>
    <w:multiLevelType w:val="hybridMultilevel"/>
    <w:tmpl w:val="2118E286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2CA2F3B"/>
    <w:multiLevelType w:val="hybridMultilevel"/>
    <w:tmpl w:val="3EBC238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0E7C99"/>
    <w:multiLevelType w:val="hybridMultilevel"/>
    <w:tmpl w:val="C060A4C2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6BB22BC"/>
    <w:multiLevelType w:val="multilevel"/>
    <w:tmpl w:val="2D267E5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10"/>
  </w:num>
  <w:num w:numId="8">
    <w:abstractNumId w:val="7"/>
  </w:num>
  <w:num w:numId="9">
    <w:abstractNumId w:val="10"/>
  </w:num>
  <w:num w:numId="10">
    <w:abstractNumId w:val="8"/>
  </w:num>
  <w:num w:numId="11">
    <w:abstractNumId w:val="10"/>
  </w:num>
  <w:num w:numId="12">
    <w:abstractNumId w:val="9"/>
  </w:num>
  <w:num w:numId="13">
    <w:abstractNumId w:val="1"/>
  </w:num>
  <w:num w:numId="14">
    <w:abstractNumId w:val="2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C3C"/>
    <w:rsid w:val="000125F7"/>
    <w:rsid w:val="00022E34"/>
    <w:rsid w:val="00080E6F"/>
    <w:rsid w:val="000879FA"/>
    <w:rsid w:val="000B0318"/>
    <w:rsid w:val="000B707F"/>
    <w:rsid w:val="000C3563"/>
    <w:rsid w:val="000E3C64"/>
    <w:rsid w:val="0010093E"/>
    <w:rsid w:val="001027FF"/>
    <w:rsid w:val="00114C87"/>
    <w:rsid w:val="00133447"/>
    <w:rsid w:val="001453D6"/>
    <w:rsid w:val="00165B47"/>
    <w:rsid w:val="00166606"/>
    <w:rsid w:val="001966CF"/>
    <w:rsid w:val="001F376B"/>
    <w:rsid w:val="001F4A54"/>
    <w:rsid w:val="0020259D"/>
    <w:rsid w:val="002207DE"/>
    <w:rsid w:val="0023342A"/>
    <w:rsid w:val="002426FE"/>
    <w:rsid w:val="002740D1"/>
    <w:rsid w:val="0028581D"/>
    <w:rsid w:val="002A452A"/>
    <w:rsid w:val="002A7719"/>
    <w:rsid w:val="002A7E8E"/>
    <w:rsid w:val="002B51B6"/>
    <w:rsid w:val="002C7F3B"/>
    <w:rsid w:val="002D4A76"/>
    <w:rsid w:val="00310169"/>
    <w:rsid w:val="003130B2"/>
    <w:rsid w:val="00315A82"/>
    <w:rsid w:val="0033575C"/>
    <w:rsid w:val="003537ED"/>
    <w:rsid w:val="003A442B"/>
    <w:rsid w:val="003A704B"/>
    <w:rsid w:val="003B45E8"/>
    <w:rsid w:val="003B628B"/>
    <w:rsid w:val="003D026E"/>
    <w:rsid w:val="003D2CEA"/>
    <w:rsid w:val="004117DB"/>
    <w:rsid w:val="00415C71"/>
    <w:rsid w:val="004274C4"/>
    <w:rsid w:val="00463FFB"/>
    <w:rsid w:val="00467D1A"/>
    <w:rsid w:val="004B1F9C"/>
    <w:rsid w:val="004B6393"/>
    <w:rsid w:val="004B6CD7"/>
    <w:rsid w:val="004F4A80"/>
    <w:rsid w:val="004F4FE8"/>
    <w:rsid w:val="004F62AA"/>
    <w:rsid w:val="0051766F"/>
    <w:rsid w:val="005519D9"/>
    <w:rsid w:val="005534FB"/>
    <w:rsid w:val="005A5AB6"/>
    <w:rsid w:val="005B1054"/>
    <w:rsid w:val="005D3923"/>
    <w:rsid w:val="005D3D3E"/>
    <w:rsid w:val="005D4BAD"/>
    <w:rsid w:val="005F7132"/>
    <w:rsid w:val="00600991"/>
    <w:rsid w:val="00611A6F"/>
    <w:rsid w:val="006301FA"/>
    <w:rsid w:val="00640D13"/>
    <w:rsid w:val="00666440"/>
    <w:rsid w:val="00680B46"/>
    <w:rsid w:val="0068653F"/>
    <w:rsid w:val="006A1F8A"/>
    <w:rsid w:val="006A5D3C"/>
    <w:rsid w:val="006D78A0"/>
    <w:rsid w:val="006F000B"/>
    <w:rsid w:val="006F07C3"/>
    <w:rsid w:val="006F3AF1"/>
    <w:rsid w:val="007018F3"/>
    <w:rsid w:val="00711D8F"/>
    <w:rsid w:val="00732B71"/>
    <w:rsid w:val="00733081"/>
    <w:rsid w:val="00736114"/>
    <w:rsid w:val="00764E55"/>
    <w:rsid w:val="007971E2"/>
    <w:rsid w:val="007C2049"/>
    <w:rsid w:val="007C4736"/>
    <w:rsid w:val="007C5C7C"/>
    <w:rsid w:val="007D4269"/>
    <w:rsid w:val="007D61B4"/>
    <w:rsid w:val="0080177D"/>
    <w:rsid w:val="00802611"/>
    <w:rsid w:val="00870958"/>
    <w:rsid w:val="00873065"/>
    <w:rsid w:val="008D6D4A"/>
    <w:rsid w:val="008E6292"/>
    <w:rsid w:val="009226C8"/>
    <w:rsid w:val="009514B9"/>
    <w:rsid w:val="009560F9"/>
    <w:rsid w:val="00977312"/>
    <w:rsid w:val="0098476C"/>
    <w:rsid w:val="00991149"/>
    <w:rsid w:val="009A336C"/>
    <w:rsid w:val="009B6798"/>
    <w:rsid w:val="009D12EB"/>
    <w:rsid w:val="009D622B"/>
    <w:rsid w:val="009E1B64"/>
    <w:rsid w:val="009E7BC8"/>
    <w:rsid w:val="009F7A82"/>
    <w:rsid w:val="00A07ECB"/>
    <w:rsid w:val="00A07FA9"/>
    <w:rsid w:val="00A118A5"/>
    <w:rsid w:val="00A17CA8"/>
    <w:rsid w:val="00A324BE"/>
    <w:rsid w:val="00A36D44"/>
    <w:rsid w:val="00A66056"/>
    <w:rsid w:val="00A81F92"/>
    <w:rsid w:val="00A91ACF"/>
    <w:rsid w:val="00AB6D87"/>
    <w:rsid w:val="00AC53AD"/>
    <w:rsid w:val="00AC788A"/>
    <w:rsid w:val="00AD41AC"/>
    <w:rsid w:val="00B2148D"/>
    <w:rsid w:val="00B40362"/>
    <w:rsid w:val="00B43215"/>
    <w:rsid w:val="00B61E7C"/>
    <w:rsid w:val="00B6586A"/>
    <w:rsid w:val="00B65B13"/>
    <w:rsid w:val="00B95008"/>
    <w:rsid w:val="00BC58BE"/>
    <w:rsid w:val="00BD444C"/>
    <w:rsid w:val="00BD6489"/>
    <w:rsid w:val="00BF71BE"/>
    <w:rsid w:val="00C0364E"/>
    <w:rsid w:val="00C0484E"/>
    <w:rsid w:val="00C1185E"/>
    <w:rsid w:val="00C23500"/>
    <w:rsid w:val="00C27513"/>
    <w:rsid w:val="00C37419"/>
    <w:rsid w:val="00C41973"/>
    <w:rsid w:val="00C43F45"/>
    <w:rsid w:val="00C6109C"/>
    <w:rsid w:val="00C95C9C"/>
    <w:rsid w:val="00D216A8"/>
    <w:rsid w:val="00D349BD"/>
    <w:rsid w:val="00D53C3C"/>
    <w:rsid w:val="00D54526"/>
    <w:rsid w:val="00D54EA4"/>
    <w:rsid w:val="00D82760"/>
    <w:rsid w:val="00D83E42"/>
    <w:rsid w:val="00D94304"/>
    <w:rsid w:val="00DB6A57"/>
    <w:rsid w:val="00DD09CA"/>
    <w:rsid w:val="00E03641"/>
    <w:rsid w:val="00E46162"/>
    <w:rsid w:val="00E60D0A"/>
    <w:rsid w:val="00E60D26"/>
    <w:rsid w:val="00E6206E"/>
    <w:rsid w:val="00E634DE"/>
    <w:rsid w:val="00E64A2F"/>
    <w:rsid w:val="00E66A67"/>
    <w:rsid w:val="00E8356F"/>
    <w:rsid w:val="00EC33F9"/>
    <w:rsid w:val="00ED5832"/>
    <w:rsid w:val="00EE73FB"/>
    <w:rsid w:val="00F04FD3"/>
    <w:rsid w:val="00F6525A"/>
    <w:rsid w:val="00F87522"/>
    <w:rsid w:val="00FA0D04"/>
    <w:rsid w:val="00FA419F"/>
    <w:rsid w:val="00FB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footnotes" Target="foot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mbert\Documents\Trame%20instruction%20-%20standar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B3F2A-B3DE-4C44-B2F1-055B2377E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Trame instruction - standard</Template>
  <TotalTime>363</TotalTime>
  <Pages>13</Pages>
  <Words>990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Rédigée par</vt:lpstr>
    </vt:vector>
  </TitlesOfParts>
  <Company/>
  <LinksUpToDate>false</LinksUpToDate>
  <CharactersWithSpaces>6425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Rédigée par</dc:title>
  <dc:creator>Jean-Christophe Ambert</dc:creator>
  <cp:lastModifiedBy>Jean-Christophe Ambert</cp:lastModifiedBy>
  <cp:revision>25</cp:revision>
  <cp:lastPrinted>2013-05-15T11:55:00Z</cp:lastPrinted>
  <dcterms:created xsi:type="dcterms:W3CDTF">2014-10-14T12:01:00Z</dcterms:created>
  <dcterms:modified xsi:type="dcterms:W3CDTF">2014-10-27T07:45:00Z</dcterms:modified>
</cp:coreProperties>
</file>